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F2C27" w14:textId="174573F1" w:rsidR="00EF153C" w:rsidRPr="008825E5" w:rsidRDefault="00601D1A" w:rsidP="008A389A">
      <w:pPr>
        <w:spacing w:line="240" w:lineRule="auto"/>
        <w:rPr>
          <w:rFonts w:cstheme="minorHAnsi"/>
          <w:sz w:val="22"/>
          <w:szCs w:val="22"/>
        </w:rPr>
      </w:pPr>
      <w:r w:rsidRPr="008825E5">
        <w:rPr>
          <w:rFonts w:cs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E2D398" wp14:editId="6081AB20">
                <wp:simplePos x="0" y="0"/>
                <wp:positionH relativeFrom="page">
                  <wp:posOffset>1394460</wp:posOffset>
                </wp:positionH>
                <wp:positionV relativeFrom="paragraph">
                  <wp:posOffset>-271145</wp:posOffset>
                </wp:positionV>
                <wp:extent cx="4765675" cy="44348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675" cy="443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9AD9" w14:textId="2BE3C858" w:rsidR="002C6D77" w:rsidRPr="008825E5" w:rsidRDefault="00CB521E" w:rsidP="006B5FBB">
                            <w:pPr>
                              <w:spacing w:line="276" w:lineRule="auto"/>
                              <w:ind w:left="10"/>
                              <w:jc w:val="center"/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</w:pPr>
                            <w:permStart w:id="1306944160" w:edGrp="everyone"/>
                            <w:r w:rsidRPr="008825E5"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  <w:t>OCC: SOFTWARE DEVELOPER</w:t>
                            </w:r>
                          </w:p>
                          <w:p w14:paraId="10762B7F" w14:textId="5B60B0A5" w:rsidR="006B5FBB" w:rsidRPr="008825E5" w:rsidRDefault="006B5FBB" w:rsidP="006B5FBB">
                            <w:pPr>
                              <w:spacing w:line="276" w:lineRule="auto"/>
                              <w:ind w:left="10"/>
                              <w:jc w:val="center"/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</w:pPr>
                            <w:r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 xml:space="preserve">YEAR </w:t>
                            </w:r>
                            <w:r w:rsidR="00DD0E33"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06F6854" w14:textId="6C87719C" w:rsidR="006B5FBB" w:rsidRPr="008825E5" w:rsidRDefault="006B5FBB" w:rsidP="006B5FBB">
                            <w:pPr>
                              <w:spacing w:after="0" w:line="276" w:lineRule="auto"/>
                              <w:ind w:left="10"/>
                              <w:jc w:val="center"/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</w:pPr>
                            <w:r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 xml:space="preserve">SAQA ID </w:t>
                            </w:r>
                            <w:r w:rsidR="00A526DE"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118707</w:t>
                            </w:r>
                            <w:r w:rsidR="00EE6611"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6D02130A" w14:textId="7CB72B92" w:rsidR="006B5FBB" w:rsidRPr="008825E5" w:rsidRDefault="006B5FBB" w:rsidP="006B5FBB">
                            <w:pPr>
                              <w:spacing w:after="0" w:line="276" w:lineRule="auto"/>
                              <w:ind w:left="10"/>
                              <w:jc w:val="center"/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</w:pPr>
                            <w:r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 xml:space="preserve">NQF </w:t>
                            </w:r>
                            <w:r w:rsidR="00DD0E33" w:rsidRPr="008825E5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  <w:p w14:paraId="03A14D24" w14:textId="77777777" w:rsidR="006B5FBB" w:rsidRPr="008825E5" w:rsidRDefault="006B5FBB" w:rsidP="006B5FBB">
                            <w:pPr>
                              <w:spacing w:after="0" w:line="276" w:lineRule="auto"/>
                              <w:ind w:left="10"/>
                              <w:jc w:val="center"/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</w:pPr>
                          </w:p>
                          <w:p w14:paraId="5E18FDC5" w14:textId="367DF80D" w:rsidR="006B5FBB" w:rsidRPr="008825E5" w:rsidRDefault="00E96898" w:rsidP="006B5FBB">
                            <w:pPr>
                              <w:spacing w:after="0" w:line="276" w:lineRule="auto"/>
                              <w:ind w:left="10"/>
                              <w:jc w:val="center"/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  <w:t>WEB DEVELOPMENT</w:t>
                            </w:r>
                          </w:p>
                          <w:p w14:paraId="7FCC6865" w14:textId="180961DF" w:rsidR="006B5FBB" w:rsidRPr="008825E5" w:rsidRDefault="00E96898" w:rsidP="00E96898">
                            <w:pPr>
                              <w:spacing w:line="276" w:lineRule="auto"/>
                              <w:ind w:left="10" w:firstLine="841"/>
                              <w:jc w:val="center"/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WEB</w:t>
                            </w:r>
                            <w:r w:rsidR="00BF55BF"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5</w:t>
                            </w:r>
                            <w:r>
                              <w:rPr>
                                <w:rFonts w:ascii="Segoe UI" w:hAnsi="Segoe UI" w:cs="Segoe UI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  <w:p w14:paraId="24CAE80F" w14:textId="4A9B2184" w:rsidR="006B5FBB" w:rsidRPr="008825E5" w:rsidRDefault="007D0C49" w:rsidP="007D0C49">
                            <w:pPr>
                              <w:spacing w:line="360" w:lineRule="auto"/>
                              <w:ind w:left="10"/>
                              <w:jc w:val="center"/>
                              <w:rPr>
                                <w:rFonts w:ascii="Segoe UI Black" w:hAnsi="Segoe UI Black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  <w:t>Friday Practical Activity</w:t>
                            </w:r>
                            <w:r w:rsidR="00BF55BF">
                              <w:rPr>
                                <w:rFonts w:ascii="Segoe UI Black" w:hAnsi="Segoe UI Black"/>
                                <w:sz w:val="40"/>
                                <w:szCs w:val="40"/>
                              </w:rPr>
                              <w:t xml:space="preserve"> </w:t>
                            </w:r>
                            <w:permEnd w:id="130694416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2D3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9.8pt;margin-top:-21.35pt;width:375.25pt;height:349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" filled="f" stroked="f">
                <v:textbox>
                  <w:txbxContent>
                    <w:p w14:paraId="3EAF9AD9" w14:textId="2BE3C858" w:rsidR="002C6D77" w:rsidRPr="008825E5" w:rsidRDefault="00CB521E" w:rsidP="006B5FBB">
                      <w:pPr>
                        <w:spacing w:line="276" w:lineRule="auto"/>
                        <w:ind w:left="10"/>
                        <w:jc w:val="center"/>
                        <w:rPr>
                          <w:rFonts w:ascii="Segoe UI Black" w:hAnsi="Segoe UI Black"/>
                          <w:sz w:val="40"/>
                          <w:szCs w:val="40"/>
                        </w:rPr>
                      </w:pPr>
                      <w:permStart w:id="1306944160" w:edGrp="everyone"/>
                      <w:r w:rsidRPr="008825E5">
                        <w:rPr>
                          <w:rFonts w:ascii="Segoe UI Black" w:hAnsi="Segoe UI Black"/>
                          <w:sz w:val="40"/>
                          <w:szCs w:val="40"/>
                        </w:rPr>
                        <w:t>OCC: SOFTWARE DEVELOPER</w:t>
                      </w:r>
                    </w:p>
                    <w:p w14:paraId="10762B7F" w14:textId="5B60B0A5" w:rsidR="006B5FBB" w:rsidRPr="008825E5" w:rsidRDefault="006B5FBB" w:rsidP="006B5FBB">
                      <w:pPr>
                        <w:spacing w:line="276" w:lineRule="auto"/>
                        <w:ind w:left="10"/>
                        <w:jc w:val="center"/>
                        <w:rPr>
                          <w:rFonts w:ascii="Segoe UI" w:hAnsi="Segoe UI" w:cs="Segoe UI"/>
                          <w:sz w:val="40"/>
                          <w:szCs w:val="40"/>
                        </w:rPr>
                      </w:pPr>
                      <w:r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 xml:space="preserve">YEAR </w:t>
                      </w:r>
                      <w:r w:rsidR="00DD0E33"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1</w:t>
                      </w:r>
                    </w:p>
                    <w:p w14:paraId="206F6854" w14:textId="6C87719C" w:rsidR="006B5FBB" w:rsidRPr="008825E5" w:rsidRDefault="006B5FBB" w:rsidP="006B5FBB">
                      <w:pPr>
                        <w:spacing w:after="0" w:line="276" w:lineRule="auto"/>
                        <w:ind w:left="10"/>
                        <w:jc w:val="center"/>
                        <w:rPr>
                          <w:rFonts w:ascii="Segoe UI" w:hAnsi="Segoe UI" w:cs="Segoe UI"/>
                          <w:sz w:val="40"/>
                          <w:szCs w:val="40"/>
                        </w:rPr>
                      </w:pPr>
                      <w:r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 xml:space="preserve">SAQA ID </w:t>
                      </w:r>
                      <w:r w:rsidR="00A526DE"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118707</w:t>
                      </w:r>
                      <w:r w:rsidR="00EE6611"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6D02130A" w14:textId="7CB72B92" w:rsidR="006B5FBB" w:rsidRPr="008825E5" w:rsidRDefault="006B5FBB" w:rsidP="006B5FBB">
                      <w:pPr>
                        <w:spacing w:after="0" w:line="276" w:lineRule="auto"/>
                        <w:ind w:left="10"/>
                        <w:jc w:val="center"/>
                        <w:rPr>
                          <w:rFonts w:ascii="Segoe UI" w:hAnsi="Segoe UI" w:cs="Segoe UI"/>
                          <w:sz w:val="40"/>
                          <w:szCs w:val="40"/>
                        </w:rPr>
                      </w:pPr>
                      <w:r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 xml:space="preserve">NQF </w:t>
                      </w:r>
                      <w:r w:rsidR="00DD0E33" w:rsidRPr="008825E5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5</w:t>
                      </w:r>
                    </w:p>
                    <w:p w14:paraId="03A14D24" w14:textId="77777777" w:rsidR="006B5FBB" w:rsidRPr="008825E5" w:rsidRDefault="006B5FBB" w:rsidP="006B5FBB">
                      <w:pPr>
                        <w:spacing w:after="0" w:line="276" w:lineRule="auto"/>
                        <w:ind w:left="10"/>
                        <w:jc w:val="center"/>
                        <w:rPr>
                          <w:rFonts w:ascii="Segoe UI Black" w:hAnsi="Segoe UI Black"/>
                          <w:sz w:val="40"/>
                          <w:szCs w:val="40"/>
                        </w:rPr>
                      </w:pPr>
                    </w:p>
                    <w:p w14:paraId="5E18FDC5" w14:textId="367DF80D" w:rsidR="006B5FBB" w:rsidRPr="008825E5" w:rsidRDefault="00E96898" w:rsidP="006B5FBB">
                      <w:pPr>
                        <w:spacing w:after="0" w:line="276" w:lineRule="auto"/>
                        <w:ind w:left="10"/>
                        <w:jc w:val="center"/>
                        <w:rPr>
                          <w:rFonts w:ascii="Segoe UI Black" w:hAnsi="Segoe UI Black"/>
                          <w:sz w:val="40"/>
                          <w:szCs w:val="40"/>
                        </w:rPr>
                      </w:pPr>
                      <w:r>
                        <w:rPr>
                          <w:rFonts w:ascii="Segoe UI Black" w:hAnsi="Segoe UI Black"/>
                          <w:sz w:val="40"/>
                          <w:szCs w:val="40"/>
                        </w:rPr>
                        <w:t>WEB DEVELOPMENT</w:t>
                      </w:r>
                    </w:p>
                    <w:p w14:paraId="7FCC6865" w14:textId="180961DF" w:rsidR="006B5FBB" w:rsidRPr="008825E5" w:rsidRDefault="00E96898" w:rsidP="00E96898">
                      <w:pPr>
                        <w:spacing w:line="276" w:lineRule="auto"/>
                        <w:ind w:left="10" w:firstLine="841"/>
                        <w:jc w:val="center"/>
                        <w:rPr>
                          <w:rFonts w:ascii="Segoe UI" w:hAnsi="Segoe UI" w:cs="Segoe UI"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WEB</w:t>
                      </w:r>
                      <w:r w:rsidR="00BF55BF"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5</w:t>
                      </w:r>
                      <w:r>
                        <w:rPr>
                          <w:rFonts w:ascii="Segoe UI" w:hAnsi="Segoe UI" w:cs="Segoe UI"/>
                          <w:sz w:val="40"/>
                          <w:szCs w:val="40"/>
                        </w:rPr>
                        <w:t>12</w:t>
                      </w:r>
                    </w:p>
                    <w:p w14:paraId="24CAE80F" w14:textId="4A9B2184" w:rsidR="006B5FBB" w:rsidRPr="008825E5" w:rsidRDefault="007D0C49" w:rsidP="007D0C49">
                      <w:pPr>
                        <w:spacing w:line="360" w:lineRule="auto"/>
                        <w:ind w:left="10"/>
                        <w:jc w:val="center"/>
                        <w:rPr>
                          <w:rFonts w:ascii="Segoe UI Black" w:hAnsi="Segoe UI Black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Segoe UI Black" w:hAnsi="Segoe UI Black"/>
                          <w:sz w:val="40"/>
                          <w:szCs w:val="40"/>
                        </w:rPr>
                        <w:t>Friday Practical Activity</w:t>
                      </w:r>
                      <w:r w:rsidR="00BF55BF">
                        <w:rPr>
                          <w:rFonts w:ascii="Segoe UI Black" w:hAnsi="Segoe UI Black"/>
                          <w:sz w:val="40"/>
                          <w:szCs w:val="40"/>
                        </w:rPr>
                        <w:t xml:space="preserve"> </w:t>
                      </w:r>
                      <w:permEnd w:id="1306944160"/>
                    </w:p>
                  </w:txbxContent>
                </v:textbox>
                <w10:wrap anchorx="page"/>
              </v:shape>
            </w:pict>
          </mc:Fallback>
        </mc:AlternateContent>
      </w:r>
      <w:r w:rsidR="000E75E1" w:rsidRPr="008825E5">
        <w:rPr>
          <w:rFonts w:cstheme="minorHAnsi"/>
          <w:noProof/>
          <w:sz w:val="22"/>
        </w:rPr>
        <w:drawing>
          <wp:anchor distT="0" distB="0" distL="114300" distR="114300" simplePos="0" relativeHeight="251661312" behindDoc="1" locked="0" layoutInCell="1" allowOverlap="1" wp14:anchorId="6D196AFC" wp14:editId="20CAAA15">
            <wp:simplePos x="0" y="0"/>
            <wp:positionH relativeFrom="page">
              <wp:align>left</wp:align>
            </wp:positionH>
            <wp:positionV relativeFrom="paragraph">
              <wp:posOffset>-1182705</wp:posOffset>
            </wp:positionV>
            <wp:extent cx="7554914" cy="10688656"/>
            <wp:effectExtent l="0" t="0" r="8255" b="0"/>
            <wp:wrapNone/>
            <wp:docPr id="1385286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914" cy="106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8C730" w14:textId="77777777" w:rsidR="0003101D" w:rsidRPr="008825E5" w:rsidRDefault="00EF153C">
      <w:pPr>
        <w:rPr>
          <w:rFonts w:cstheme="minorHAnsi"/>
          <w:sz w:val="22"/>
          <w:szCs w:val="22"/>
        </w:rPr>
      </w:pPr>
      <w:bookmarkStart w:id="0" w:name="_Hlk176865875"/>
      <w:bookmarkEnd w:id="0"/>
      <w:r w:rsidRPr="008825E5">
        <w:rPr>
          <w:rFonts w:cstheme="minorHAnsi"/>
          <w:sz w:val="22"/>
          <w:szCs w:val="2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aps w:val="0"/>
          <w:szCs w:val="24"/>
        </w:rPr>
        <w:id w:val="1050157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72E6603" w14:textId="26EA3C8B" w:rsidR="0003101D" w:rsidRPr="008825E5" w:rsidRDefault="0003101D" w:rsidP="00C21153">
          <w:pPr>
            <w:pStyle w:val="TOCHeading"/>
            <w:jc w:val="center"/>
          </w:pPr>
          <w:r w:rsidRPr="008825E5">
            <w:t>Table of Contents</w:t>
          </w:r>
        </w:p>
        <w:p w14:paraId="331258FE" w14:textId="77777777" w:rsidR="00C21153" w:rsidRPr="008825E5" w:rsidRDefault="00C21153" w:rsidP="00C21153"/>
        <w:p w14:paraId="5674BDE9" w14:textId="7A238784" w:rsidR="0012254B" w:rsidRDefault="0003101D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ZA"/>
              <w14:ligatures w14:val="standardContextual"/>
            </w:rPr>
          </w:pPr>
          <w:r w:rsidRPr="008825E5">
            <w:rPr>
              <w:noProof w:val="0"/>
            </w:rPr>
            <w:fldChar w:fldCharType="begin"/>
          </w:r>
          <w:r w:rsidRPr="008825E5">
            <w:rPr>
              <w:noProof w:val="0"/>
            </w:rPr>
            <w:instrText xml:space="preserve"> TOC \o "1-3" \h \z \u </w:instrText>
          </w:r>
          <w:r w:rsidRPr="008825E5">
            <w:rPr>
              <w:noProof w:val="0"/>
            </w:rPr>
            <w:fldChar w:fldCharType="separate"/>
          </w:r>
          <w:hyperlink w:anchor="_Toc211506630" w:history="1">
            <w:r w:rsidR="0012254B" w:rsidRPr="003B2922">
              <w:rPr>
                <w:rStyle w:val="Hyperlink"/>
              </w:rPr>
              <w:t>Declaration of authenticity</w:t>
            </w:r>
            <w:r w:rsidR="0012254B">
              <w:rPr>
                <w:webHidden/>
              </w:rPr>
              <w:tab/>
            </w:r>
            <w:r w:rsidR="0012254B">
              <w:rPr>
                <w:webHidden/>
              </w:rPr>
              <w:fldChar w:fldCharType="begin"/>
            </w:r>
            <w:r w:rsidR="0012254B">
              <w:rPr>
                <w:webHidden/>
              </w:rPr>
              <w:instrText xml:space="preserve"> PAGEREF _Toc211506630 \h </w:instrText>
            </w:r>
            <w:r w:rsidR="0012254B">
              <w:rPr>
                <w:webHidden/>
              </w:rPr>
            </w:r>
            <w:r w:rsidR="0012254B">
              <w:rPr>
                <w:webHidden/>
              </w:rPr>
              <w:fldChar w:fldCharType="separate"/>
            </w:r>
            <w:r w:rsidR="0012254B">
              <w:rPr>
                <w:webHidden/>
              </w:rPr>
              <w:t>3</w:t>
            </w:r>
            <w:r w:rsidR="0012254B">
              <w:rPr>
                <w:webHidden/>
              </w:rPr>
              <w:fldChar w:fldCharType="end"/>
            </w:r>
          </w:hyperlink>
        </w:p>
        <w:p w14:paraId="57A67BF2" w14:textId="2E46CB2D" w:rsidR="0012254B" w:rsidRDefault="0012254B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ZA"/>
              <w14:ligatures w14:val="standardContextual"/>
            </w:rPr>
          </w:pPr>
          <w:hyperlink w:anchor="_Toc211506631" w:history="1">
            <w:r w:rsidRPr="003B2922">
              <w:rPr>
                <w:rStyle w:val="Hyperlink"/>
                <w:rFonts w:ascii="Calibri" w:eastAsia="Calibri" w:hAnsi="Calibri" w:cstheme="majorBidi"/>
                <w:caps/>
              </w:rPr>
              <w:t>Qualification AND ASSESSMENT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_Toc211506631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EDC6C3" w14:textId="6833BE3D" w:rsidR="0012254B" w:rsidRDefault="0012254B">
          <w:pPr>
            <w:pStyle w:val="TOC1"/>
            <w:rPr>
              <w:rFonts w:eastAsiaTheme="minorEastAsia" w:cstheme="minorBidi"/>
              <w:b w:val="0"/>
              <w:bCs w:val="0"/>
              <w:kern w:val="2"/>
              <w:lang w:eastAsia="en-ZA"/>
              <w14:ligatures w14:val="standardContextual"/>
            </w:rPr>
          </w:pPr>
          <w:hyperlink w:anchor="_Toc211506632" w:history="1">
            <w:r w:rsidRPr="003B2922">
              <w:rPr>
                <w:rStyle w:val="Hyperlink"/>
              </w:rPr>
              <w:t>Scenario: CTU Training Solutions Website Homepage Redesign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_Toc211506632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A0C584E" w14:textId="44EEE422" w:rsidR="0003101D" w:rsidRPr="008825E5" w:rsidRDefault="0003101D">
          <w:r w:rsidRPr="008825E5">
            <w:rPr>
              <w:b/>
              <w:bCs/>
            </w:rPr>
            <w:fldChar w:fldCharType="end"/>
          </w:r>
        </w:p>
      </w:sdtContent>
    </w:sdt>
    <w:p w14:paraId="58FDD533" w14:textId="75B24407" w:rsidR="0003101D" w:rsidRPr="008825E5" w:rsidRDefault="0003101D">
      <w:pPr>
        <w:rPr>
          <w:rFonts w:cstheme="minorHAnsi"/>
          <w:sz w:val="22"/>
          <w:szCs w:val="22"/>
        </w:rPr>
      </w:pPr>
      <w:r w:rsidRPr="008825E5">
        <w:rPr>
          <w:rFonts w:cstheme="minorHAnsi"/>
          <w:sz w:val="22"/>
          <w:szCs w:val="22"/>
        </w:rPr>
        <w:br w:type="page"/>
      </w:r>
    </w:p>
    <w:p w14:paraId="13236E34" w14:textId="77777777" w:rsidR="00A76438" w:rsidRDefault="00A76438" w:rsidP="00A76438">
      <w:pPr>
        <w:pStyle w:val="Heading1"/>
      </w:pPr>
      <w:bookmarkStart w:id="1" w:name="_Toc196832754"/>
      <w:bookmarkStart w:id="2" w:name="_Toc211506630"/>
      <w:r w:rsidRPr="0089058D">
        <w:lastRenderedPageBreak/>
        <w:t>Declaration of authenticity</w:t>
      </w:r>
      <w:bookmarkEnd w:id="1"/>
      <w:bookmarkEnd w:id="2"/>
    </w:p>
    <w:p w14:paraId="514771F8" w14:textId="77777777" w:rsidR="00A76438" w:rsidRPr="0089058D" w:rsidRDefault="00A76438" w:rsidP="00A76438">
      <w:pPr>
        <w:spacing w:after="0" w:line="276" w:lineRule="auto"/>
        <w:ind w:left="368" w:right="119" w:hanging="11"/>
        <w:jc w:val="both"/>
        <w:rPr>
          <w:b/>
          <w:sz w:val="28"/>
          <w:szCs w:val="28"/>
        </w:rPr>
      </w:pPr>
    </w:p>
    <w:p w14:paraId="3CEC0FF6" w14:textId="77777777" w:rsidR="00A76438" w:rsidRDefault="00A76438" w:rsidP="00A76438">
      <w:pPr>
        <w:spacing w:line="240" w:lineRule="auto"/>
        <w:rPr>
          <w:rFonts w:cstheme="minorHAnsi"/>
          <w:sz w:val="22"/>
        </w:rPr>
      </w:pPr>
      <w:r w:rsidRPr="00E96316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48F075" wp14:editId="4D3D7006">
                <wp:simplePos x="0" y="0"/>
                <wp:positionH relativeFrom="column">
                  <wp:posOffset>514350</wp:posOffset>
                </wp:positionH>
                <wp:positionV relativeFrom="paragraph">
                  <wp:posOffset>122555</wp:posOffset>
                </wp:positionV>
                <wp:extent cx="3512820" cy="0"/>
                <wp:effectExtent l="0" t="0" r="0" b="0"/>
                <wp:wrapNone/>
                <wp:docPr id="1775517398" name="Straight Connector 1775517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28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8F4BA" id="Straight Connector 177551739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9.65pt" to="317.1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" strokecolor="windowText" strokeweight=".5pt">
                <v:stroke joinstyle="miter"/>
              </v:line>
            </w:pict>
          </mc:Fallback>
        </mc:AlternateContent>
      </w:r>
      <w:r w:rsidRPr="00E96316">
        <w:rPr>
          <w:rFonts w:cstheme="minorHAnsi"/>
          <w:sz w:val="22"/>
        </w:rPr>
        <w:t xml:space="preserve">I </w:t>
      </w:r>
      <w:r w:rsidRPr="00E96316">
        <w:rPr>
          <w:rFonts w:cstheme="minorHAnsi"/>
          <w:sz w:val="22"/>
        </w:rPr>
        <w:tab/>
      </w:r>
      <w:permStart w:id="501161702" w:edGrp="everyone"/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r w:rsidRPr="00E96316">
        <w:rPr>
          <w:rFonts w:cstheme="minorHAnsi"/>
          <w:sz w:val="22"/>
        </w:rPr>
        <w:tab/>
      </w:r>
      <w:proofErr w:type="gramStart"/>
      <w:r w:rsidRPr="00E96316">
        <w:rPr>
          <w:rFonts w:cstheme="minorHAnsi"/>
          <w:sz w:val="22"/>
        </w:rPr>
        <w:tab/>
      </w:r>
      <w:permEnd w:id="501161702"/>
      <w:r w:rsidRPr="00E96316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 xml:space="preserve"> </w:t>
      </w:r>
      <w:r w:rsidRPr="00E96316">
        <w:rPr>
          <w:rFonts w:cstheme="minorHAnsi"/>
          <w:sz w:val="22"/>
        </w:rPr>
        <w:t>(</w:t>
      </w:r>
      <w:proofErr w:type="gramEnd"/>
      <w:r w:rsidRPr="00E96316">
        <w:rPr>
          <w:rFonts w:cstheme="minorHAnsi"/>
          <w:sz w:val="22"/>
        </w:rPr>
        <w:t>FULL NAME)</w:t>
      </w:r>
    </w:p>
    <w:p w14:paraId="472D142D" w14:textId="77777777" w:rsidR="00A76438" w:rsidRPr="00147095" w:rsidRDefault="00A76438" w:rsidP="00A76438">
      <w:pPr>
        <w:shd w:val="clear" w:color="auto" w:fill="FFFFFF" w:themeFill="background1"/>
        <w:spacing w:after="0" w:line="240" w:lineRule="auto"/>
        <w:jc w:val="both"/>
        <w:rPr>
          <w:rFonts w:cstheme="minorHAnsi"/>
          <w:bCs/>
          <w:sz w:val="22"/>
        </w:rPr>
      </w:pPr>
      <w:r w:rsidRPr="00147095">
        <w:rPr>
          <w:rFonts w:cstheme="minorHAnsi"/>
          <w:sz w:val="22"/>
        </w:rPr>
        <w:t xml:space="preserve">hereby declare that the contents of this assessment </w:t>
      </w:r>
      <w:permStart w:id="755506805" w:edGrp="everyone"/>
      <w:r w:rsidRPr="00147095">
        <w:rPr>
          <w:rFonts w:cstheme="minorHAnsi"/>
          <w:bCs/>
          <w:sz w:val="22"/>
        </w:rPr>
        <w:t>_____________________________</w:t>
      </w:r>
      <w:r w:rsidRPr="00147095">
        <w:rPr>
          <w:rFonts w:cstheme="minorHAnsi"/>
          <w:bCs/>
          <w:sz w:val="22"/>
        </w:rPr>
        <w:tab/>
      </w:r>
      <w:permEnd w:id="755506805"/>
    </w:p>
    <w:p w14:paraId="276BEAF3" w14:textId="77777777" w:rsidR="00A76438" w:rsidRPr="00147095" w:rsidRDefault="00A76438" w:rsidP="00A76438">
      <w:pPr>
        <w:spacing w:after="0" w:line="240" w:lineRule="auto"/>
        <w:jc w:val="both"/>
        <w:rPr>
          <w:rFonts w:cstheme="minorHAnsi"/>
          <w:bCs/>
          <w:sz w:val="22"/>
        </w:rPr>
      </w:pPr>
    </w:p>
    <w:p w14:paraId="722135A1" w14:textId="77777777" w:rsidR="00A76438" w:rsidRPr="00E716B5" w:rsidRDefault="00A76438" w:rsidP="00A76438">
      <w:pPr>
        <w:spacing w:after="253" w:line="276" w:lineRule="auto"/>
        <w:jc w:val="both"/>
        <w:rPr>
          <w:rFonts w:cstheme="minorHAnsi"/>
          <w:b/>
        </w:rPr>
      </w:pPr>
      <w:r w:rsidRPr="00424E4F">
        <w:rPr>
          <w:rStyle w:val="ui-provider"/>
          <w:rFonts w:cstheme="minorHAnsi"/>
          <w:sz w:val="22"/>
        </w:rPr>
        <w:t xml:space="preserve">is entirely my own work, completed by me without any paraphrasing/copying, or presented as my own work accessed from any </w:t>
      </w:r>
      <w:r w:rsidRPr="00424E4F">
        <w:rPr>
          <w:rStyle w:val="ui-provider"/>
          <w:rFonts w:cstheme="minorHAnsi"/>
          <w:b/>
          <w:bCs/>
          <w:sz w:val="22"/>
        </w:rPr>
        <w:t>AI Apps, example ChatGPT, Co-pilot, Perplexity, or any other App</w:t>
      </w:r>
      <w:r w:rsidRPr="00424E4F">
        <w:rPr>
          <w:rStyle w:val="ui-provider"/>
          <w:rFonts w:cstheme="minorHAnsi"/>
          <w:sz w:val="22"/>
        </w:rPr>
        <w:t>.</w:t>
      </w:r>
    </w:p>
    <w:p w14:paraId="7F135B05" w14:textId="77777777" w:rsidR="00A76438" w:rsidRDefault="00A76438" w:rsidP="00A76438">
      <w:pPr>
        <w:pStyle w:val="ListParagraph"/>
        <w:spacing w:line="276" w:lineRule="auto"/>
        <w:ind w:left="0"/>
        <w:jc w:val="both"/>
        <w:rPr>
          <w:shd w:val="clear" w:color="auto" w:fill="FFFF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69"/>
        <w:gridCol w:w="2026"/>
      </w:tblGrid>
      <w:tr w:rsidR="00A76438" w14:paraId="7DCB3DA9" w14:textId="77777777" w:rsidTr="004F4771">
        <w:trPr>
          <w:trHeight w:val="56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7C0A2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Activity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5DD64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Date</w:t>
            </w:r>
          </w:p>
        </w:tc>
      </w:tr>
      <w:tr w:rsidR="00A76438" w14:paraId="4AD2A5B1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71CE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DDF3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  <w:tr w:rsidR="00A76438" w14:paraId="2A509996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B5F3B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10B70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  <w:tr w:rsidR="00A76438" w14:paraId="409DA5D2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0D76C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53276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  <w:tr w:rsidR="00A76438" w14:paraId="5CC83E55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31AB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158CB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  <w:tr w:rsidR="00A76438" w14:paraId="01D0C190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33E0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EC88E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  <w:tr w:rsidR="00A76438" w14:paraId="43288471" w14:textId="77777777" w:rsidTr="004F4771">
        <w:trPr>
          <w:trHeight w:val="397"/>
        </w:trPr>
        <w:tc>
          <w:tcPr>
            <w:tcW w:w="7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E59D9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9BDF1" w14:textId="77777777" w:rsidR="00A76438" w:rsidRDefault="00A76438" w:rsidP="004F4771">
            <w:pPr>
              <w:jc w:val="center"/>
              <w:rPr>
                <w:rFonts w:cs="Arial"/>
                <w:b/>
              </w:rPr>
            </w:pPr>
          </w:p>
        </w:tc>
      </w:tr>
    </w:tbl>
    <w:p w14:paraId="046DBE3E" w14:textId="77777777" w:rsidR="00A76438" w:rsidRPr="00C76BAE" w:rsidRDefault="00A76438" w:rsidP="00A76438">
      <w:pPr>
        <w:jc w:val="both"/>
        <w:rPr>
          <w:rFonts w:eastAsia="Times New Roman" w:cstheme="minorHAnsi"/>
          <w:sz w:val="22"/>
        </w:rPr>
      </w:pPr>
    </w:p>
    <w:p w14:paraId="0128062D" w14:textId="77777777" w:rsidR="00A76438" w:rsidRPr="00394EA2" w:rsidRDefault="00A76438" w:rsidP="00A76438">
      <w:pPr>
        <w:spacing w:after="0" w:line="240" w:lineRule="auto"/>
        <w:jc w:val="both"/>
        <w:rPr>
          <w:rFonts w:cs="Arial"/>
          <w:b/>
        </w:rPr>
      </w:pPr>
    </w:p>
    <w:p w14:paraId="7781A1EB" w14:textId="77777777" w:rsidR="00A76438" w:rsidRDefault="00A76438" w:rsidP="00A76438">
      <w:pPr>
        <w:spacing w:after="0" w:line="240" w:lineRule="auto"/>
        <w:jc w:val="both"/>
        <w:rPr>
          <w:rFonts w:ascii="Segoe UI" w:hAnsi="Segoe UI" w:cs="Arial"/>
          <w:b/>
        </w:rPr>
      </w:pPr>
      <w:r w:rsidRPr="00394EA2">
        <w:rPr>
          <w:rFonts w:ascii="Segoe UI" w:hAnsi="Segoe UI" w:cs="Arial"/>
          <w:b/>
        </w:rPr>
        <w:t xml:space="preserve">Signature: </w:t>
      </w:r>
      <w:permStart w:id="1641495017" w:edGrp="everyone"/>
      <w:r w:rsidRPr="00394EA2">
        <w:rPr>
          <w:rFonts w:ascii="Segoe UI" w:hAnsi="Segoe UI" w:cs="Arial"/>
          <w:b/>
        </w:rPr>
        <w:t>_____________________________</w:t>
      </w:r>
      <w:r w:rsidRPr="00394EA2">
        <w:rPr>
          <w:rFonts w:ascii="Segoe UI" w:hAnsi="Segoe UI" w:cs="Arial"/>
          <w:b/>
        </w:rPr>
        <w:tab/>
      </w:r>
    </w:p>
    <w:permEnd w:id="1641495017"/>
    <w:p w14:paraId="432DAFB4" w14:textId="77777777" w:rsidR="00A76438" w:rsidRPr="00394EA2" w:rsidRDefault="00A76438" w:rsidP="00A76438">
      <w:pPr>
        <w:spacing w:after="0" w:line="240" w:lineRule="auto"/>
        <w:jc w:val="both"/>
        <w:rPr>
          <w:rFonts w:ascii="Segoe UI" w:hAnsi="Segoe UI" w:cs="Arial"/>
          <w:b/>
        </w:rPr>
      </w:pPr>
    </w:p>
    <w:p w14:paraId="4ABA7105" w14:textId="77777777" w:rsidR="00A76438" w:rsidRPr="00394EA2" w:rsidRDefault="00A76438" w:rsidP="00A76438">
      <w:pPr>
        <w:spacing w:after="0" w:line="240" w:lineRule="auto"/>
        <w:jc w:val="both"/>
        <w:rPr>
          <w:rFonts w:ascii="Segoe UI" w:hAnsi="Segoe UI" w:cs="Arial"/>
          <w:b/>
        </w:rPr>
      </w:pPr>
    </w:p>
    <w:p w14:paraId="6D8EA47B" w14:textId="77777777" w:rsidR="00A76438" w:rsidRDefault="00A76438" w:rsidP="00A76438">
      <w:pPr>
        <w:rPr>
          <w:rFonts w:cstheme="minorHAnsi"/>
          <w:sz w:val="22"/>
          <w:szCs w:val="22"/>
        </w:rPr>
      </w:pPr>
      <w:r w:rsidRPr="00394EA2">
        <w:rPr>
          <w:rFonts w:ascii="Segoe UI" w:hAnsi="Segoe UI" w:cs="Arial"/>
          <w:b/>
        </w:rPr>
        <w:t xml:space="preserve">Date: </w:t>
      </w:r>
      <w:permStart w:id="942166339" w:edGrp="everyone"/>
      <w:r w:rsidRPr="00394EA2">
        <w:rPr>
          <w:rFonts w:ascii="Segoe UI" w:hAnsi="Segoe UI" w:cs="Arial"/>
          <w:b/>
        </w:rPr>
        <w:t>___________________</w:t>
      </w:r>
      <w:bookmarkStart w:id="3" w:name="_Hlk164172902"/>
      <w:r w:rsidRPr="00394EA2">
        <w:rPr>
          <w:rFonts w:ascii="Segoe UI" w:hAnsi="Segoe UI" w:cs="Arial"/>
          <w:b/>
        </w:rPr>
        <w:t>_______</w:t>
      </w:r>
      <w:bookmarkEnd w:id="3"/>
      <w:r w:rsidRPr="00394EA2">
        <w:rPr>
          <w:rFonts w:ascii="Segoe UI" w:hAnsi="Segoe UI" w:cs="Arial"/>
          <w:b/>
        </w:rPr>
        <w:t>_______</w:t>
      </w:r>
      <w:permEnd w:id="942166339"/>
    </w:p>
    <w:p w14:paraId="4A735BBF" w14:textId="77777777" w:rsidR="00C47AB7" w:rsidRDefault="00C47AB7">
      <w:pPr>
        <w:rPr>
          <w:rFonts w:cstheme="minorHAnsi"/>
          <w:sz w:val="22"/>
          <w:szCs w:val="22"/>
        </w:rPr>
      </w:pPr>
    </w:p>
    <w:p w14:paraId="5C31EBFF" w14:textId="77777777" w:rsidR="007B521C" w:rsidRDefault="007B521C">
      <w:pPr>
        <w:rPr>
          <w:rFonts w:cstheme="minorHAnsi"/>
          <w:sz w:val="22"/>
          <w:szCs w:val="22"/>
        </w:rPr>
      </w:pPr>
    </w:p>
    <w:p w14:paraId="09E98A98" w14:textId="77777777" w:rsidR="007B521C" w:rsidRDefault="007B521C">
      <w:pPr>
        <w:rPr>
          <w:rFonts w:cstheme="minorHAnsi"/>
          <w:sz w:val="22"/>
          <w:szCs w:val="22"/>
        </w:rPr>
      </w:pPr>
    </w:p>
    <w:p w14:paraId="1B1FBAC0" w14:textId="77777777" w:rsidR="007B521C" w:rsidRDefault="007B521C">
      <w:pPr>
        <w:rPr>
          <w:rFonts w:cstheme="minorHAnsi"/>
          <w:sz w:val="22"/>
          <w:szCs w:val="22"/>
        </w:rPr>
      </w:pPr>
    </w:p>
    <w:p w14:paraId="2355F0F0" w14:textId="77777777" w:rsidR="007B521C" w:rsidRDefault="007B521C">
      <w:pPr>
        <w:rPr>
          <w:rFonts w:cstheme="minorHAnsi"/>
          <w:sz w:val="22"/>
          <w:szCs w:val="22"/>
        </w:rPr>
      </w:pPr>
    </w:p>
    <w:p w14:paraId="5694C54D" w14:textId="77777777" w:rsidR="00436BEE" w:rsidRDefault="00436BEE">
      <w:pPr>
        <w:rPr>
          <w:rFonts w:cstheme="minorHAnsi"/>
          <w:sz w:val="22"/>
          <w:szCs w:val="22"/>
        </w:rPr>
      </w:pPr>
    </w:p>
    <w:p w14:paraId="1821676B" w14:textId="77777777" w:rsidR="007B521C" w:rsidRDefault="007B521C">
      <w:pPr>
        <w:rPr>
          <w:rFonts w:cstheme="minorHAnsi"/>
          <w:sz w:val="22"/>
          <w:szCs w:val="22"/>
        </w:rPr>
      </w:pPr>
    </w:p>
    <w:p w14:paraId="34C2ECD6" w14:textId="77777777" w:rsidR="007B521C" w:rsidRDefault="007B521C">
      <w:pPr>
        <w:rPr>
          <w:rFonts w:cstheme="minorHAnsi"/>
          <w:sz w:val="22"/>
          <w:szCs w:val="22"/>
        </w:rPr>
      </w:pPr>
    </w:p>
    <w:p w14:paraId="2A03F1F0" w14:textId="77777777" w:rsidR="007B521C" w:rsidRDefault="007B521C">
      <w:pPr>
        <w:rPr>
          <w:rFonts w:cstheme="minorHAnsi"/>
          <w:sz w:val="22"/>
          <w:szCs w:val="22"/>
        </w:rPr>
      </w:pPr>
    </w:p>
    <w:p w14:paraId="5BF06D03" w14:textId="77777777" w:rsidR="00561DEC" w:rsidRPr="008825E5" w:rsidRDefault="00561DEC" w:rsidP="00AA6442">
      <w:pPr>
        <w:keepNext/>
        <w:keepLines/>
        <w:spacing w:before="240" w:after="0"/>
        <w:jc w:val="center"/>
        <w:outlineLvl w:val="0"/>
        <w:rPr>
          <w:rFonts w:ascii="Calibri" w:eastAsia="Calibri" w:hAnsi="Calibri" w:cstheme="majorBidi"/>
          <w:b/>
          <w:caps/>
          <w:szCs w:val="32"/>
        </w:rPr>
      </w:pPr>
      <w:bookmarkStart w:id="4" w:name="_Toc176338293"/>
      <w:bookmarkStart w:id="5" w:name="_Hlk175748031"/>
      <w:bookmarkStart w:id="6" w:name="_Toc211506631"/>
      <w:r w:rsidRPr="008825E5">
        <w:rPr>
          <w:rFonts w:ascii="Calibri" w:eastAsia="Calibri" w:hAnsi="Calibri" w:cstheme="majorBidi"/>
          <w:b/>
          <w:caps/>
          <w:szCs w:val="32"/>
        </w:rPr>
        <w:t>Qualification AND ASSESSMENT Details</w:t>
      </w:r>
      <w:bookmarkEnd w:id="4"/>
      <w:bookmarkEnd w:id="6"/>
    </w:p>
    <w:p w14:paraId="3192FFC8" w14:textId="77777777" w:rsidR="00561DEC" w:rsidRPr="008825E5" w:rsidRDefault="00561DEC" w:rsidP="00561DEC">
      <w:pPr>
        <w:spacing w:line="240" w:lineRule="auto"/>
        <w:rPr>
          <w:rFonts w:eastAsia="Calibri" w:cstheme="minorHAnsi"/>
          <w:b/>
          <w:bCs/>
          <w:sz w:val="22"/>
          <w:szCs w:val="22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2122"/>
        <w:gridCol w:w="6958"/>
      </w:tblGrid>
      <w:tr w:rsidR="00561DEC" w:rsidRPr="008825E5" w14:paraId="2EAFBF5B" w14:textId="77777777" w:rsidTr="00DC1C10">
        <w:tc>
          <w:tcPr>
            <w:tcW w:w="2122" w:type="dxa"/>
            <w:shd w:val="clear" w:color="auto" w:fill="D5DCE4" w:themeFill="text2" w:themeFillTint="33"/>
          </w:tcPr>
          <w:p w14:paraId="6F6B6083" w14:textId="77777777" w:rsidR="00561DEC" w:rsidRPr="008825E5" w:rsidRDefault="00561DEC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bookmarkStart w:id="7" w:name="_Hlk175748080"/>
            <w:r w:rsidRPr="008825E5">
              <w:rPr>
                <w:rFonts w:cstheme="minorHAnsi"/>
                <w:b/>
                <w:bCs/>
                <w:sz w:val="22"/>
                <w:szCs w:val="22"/>
              </w:rPr>
              <w:lastRenderedPageBreak/>
              <w:t>Programme Title</w:t>
            </w:r>
          </w:p>
        </w:tc>
        <w:tc>
          <w:tcPr>
            <w:tcW w:w="6958" w:type="dxa"/>
            <w:shd w:val="clear" w:color="auto" w:fill="FFFFFF" w:themeFill="background1"/>
          </w:tcPr>
          <w:p w14:paraId="05627F06" w14:textId="2410A7B3" w:rsidR="00561DEC" w:rsidRPr="008825E5" w:rsidRDefault="00BC4666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OCC: Software Developer</w:t>
            </w:r>
          </w:p>
        </w:tc>
      </w:tr>
      <w:tr w:rsidR="00561DEC" w:rsidRPr="008825E5" w14:paraId="6032722E" w14:textId="77777777" w:rsidTr="00DC1C10">
        <w:tc>
          <w:tcPr>
            <w:tcW w:w="2122" w:type="dxa"/>
            <w:shd w:val="clear" w:color="auto" w:fill="D5DCE4" w:themeFill="text2" w:themeFillTint="33"/>
          </w:tcPr>
          <w:p w14:paraId="274CC60D" w14:textId="77777777" w:rsidR="00561DEC" w:rsidRPr="008825E5" w:rsidRDefault="00561DEC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8825E5">
              <w:rPr>
                <w:rFonts w:cstheme="minorHAnsi"/>
                <w:b/>
                <w:bCs/>
                <w:sz w:val="22"/>
                <w:szCs w:val="22"/>
              </w:rPr>
              <w:t>Module Title</w:t>
            </w:r>
          </w:p>
        </w:tc>
        <w:tc>
          <w:tcPr>
            <w:tcW w:w="6958" w:type="dxa"/>
            <w:shd w:val="clear" w:color="auto" w:fill="FFFFFF" w:themeFill="background1"/>
          </w:tcPr>
          <w:p w14:paraId="475698D8" w14:textId="712CB993" w:rsidR="00561DEC" w:rsidRPr="008825E5" w:rsidRDefault="00E96898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Web Development</w:t>
            </w:r>
          </w:p>
        </w:tc>
      </w:tr>
      <w:tr w:rsidR="00561DEC" w:rsidRPr="008825E5" w14:paraId="3677FA37" w14:textId="77777777" w:rsidTr="00DC1C10">
        <w:tc>
          <w:tcPr>
            <w:tcW w:w="2122" w:type="dxa"/>
            <w:shd w:val="clear" w:color="auto" w:fill="D5DCE4" w:themeFill="text2" w:themeFillTint="33"/>
          </w:tcPr>
          <w:p w14:paraId="0A533524" w14:textId="4D8D9AD2" w:rsidR="00561DEC" w:rsidRPr="008825E5" w:rsidRDefault="00561DEC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8825E5">
              <w:rPr>
                <w:rFonts w:cstheme="minorHAnsi"/>
                <w:b/>
                <w:bCs/>
                <w:sz w:val="22"/>
                <w:szCs w:val="22"/>
              </w:rPr>
              <w:t xml:space="preserve">Module </w:t>
            </w:r>
            <w:r w:rsidR="005808B8" w:rsidRPr="008825E5">
              <w:rPr>
                <w:rFonts w:cstheme="minorHAnsi"/>
                <w:b/>
                <w:bCs/>
                <w:sz w:val="22"/>
                <w:szCs w:val="22"/>
              </w:rPr>
              <w:t>C</w:t>
            </w:r>
            <w:r w:rsidRPr="008825E5">
              <w:rPr>
                <w:rFonts w:cstheme="minorHAnsi"/>
                <w:b/>
                <w:bCs/>
                <w:sz w:val="22"/>
                <w:szCs w:val="22"/>
              </w:rPr>
              <w:t>ode</w:t>
            </w:r>
          </w:p>
        </w:tc>
        <w:tc>
          <w:tcPr>
            <w:tcW w:w="6958" w:type="dxa"/>
            <w:shd w:val="clear" w:color="auto" w:fill="FFFFFF" w:themeFill="background1"/>
          </w:tcPr>
          <w:p w14:paraId="352A652B" w14:textId="37959F24" w:rsidR="00561DEC" w:rsidRPr="008825E5" w:rsidRDefault="00E96898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WEB</w:t>
            </w:r>
            <w:r w:rsidR="00BC4666">
              <w:rPr>
                <w:rFonts w:ascii="Arial" w:hAnsi="Arial"/>
                <w:highlight w:val="yellow"/>
              </w:rPr>
              <w:t>51</w:t>
            </w:r>
            <w:r w:rsidR="00904DD2">
              <w:rPr>
                <w:rFonts w:ascii="Arial" w:hAnsi="Arial"/>
                <w:highlight w:val="yellow"/>
              </w:rPr>
              <w:t>2</w:t>
            </w:r>
          </w:p>
        </w:tc>
      </w:tr>
      <w:tr w:rsidR="00561DEC" w:rsidRPr="008825E5" w14:paraId="5E11F3D2" w14:textId="77777777" w:rsidTr="00DC1C10">
        <w:tc>
          <w:tcPr>
            <w:tcW w:w="2122" w:type="dxa"/>
            <w:shd w:val="clear" w:color="auto" w:fill="D5DCE4" w:themeFill="text2" w:themeFillTint="33"/>
          </w:tcPr>
          <w:p w14:paraId="33C6D06B" w14:textId="77777777" w:rsidR="00561DEC" w:rsidRPr="008825E5" w:rsidRDefault="00561DEC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8825E5">
              <w:rPr>
                <w:rFonts w:cstheme="minorHAnsi"/>
                <w:b/>
                <w:bCs/>
                <w:sz w:val="22"/>
                <w:szCs w:val="22"/>
              </w:rPr>
              <w:t>NQF Level</w:t>
            </w:r>
          </w:p>
        </w:tc>
        <w:tc>
          <w:tcPr>
            <w:tcW w:w="6958" w:type="dxa"/>
            <w:shd w:val="clear" w:color="auto" w:fill="FFFFFF" w:themeFill="background1"/>
          </w:tcPr>
          <w:p w14:paraId="6D367ACD" w14:textId="771B88DF" w:rsidR="00561DEC" w:rsidRPr="008825E5" w:rsidRDefault="00BC4666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5</w:t>
            </w:r>
          </w:p>
        </w:tc>
      </w:tr>
      <w:tr w:rsidR="00561DEC" w:rsidRPr="008825E5" w14:paraId="1C16DF12" w14:textId="77777777" w:rsidTr="00DC1C10">
        <w:tc>
          <w:tcPr>
            <w:tcW w:w="2122" w:type="dxa"/>
            <w:shd w:val="clear" w:color="auto" w:fill="D5DCE4" w:themeFill="text2" w:themeFillTint="33"/>
          </w:tcPr>
          <w:p w14:paraId="71C3A81C" w14:textId="27F62AC0" w:rsidR="00561DEC" w:rsidRPr="008825E5" w:rsidRDefault="00272C1A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>
              <w:rPr>
                <w:rFonts w:cstheme="minorHAnsi"/>
                <w:b/>
                <w:bCs/>
                <w:sz w:val="22"/>
                <w:szCs w:val="22"/>
              </w:rPr>
              <w:t>Assessment</w:t>
            </w:r>
            <w:r w:rsidR="00C85E6B" w:rsidRPr="008825E5">
              <w:rPr>
                <w:rFonts w:cstheme="minorHAns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6958" w:type="dxa"/>
            <w:shd w:val="clear" w:color="auto" w:fill="FFFFFF" w:themeFill="background1"/>
          </w:tcPr>
          <w:p w14:paraId="7A153ECB" w14:textId="64AF8B22" w:rsidR="00561DEC" w:rsidRPr="008825E5" w:rsidRDefault="007D0C49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 xml:space="preserve">Friday </w:t>
            </w:r>
            <w:r w:rsidR="00BC4666">
              <w:rPr>
                <w:rFonts w:ascii="Arial" w:hAnsi="Arial"/>
                <w:highlight w:val="yellow"/>
              </w:rPr>
              <w:t>Practical</w:t>
            </w:r>
            <w:r>
              <w:rPr>
                <w:rFonts w:ascii="Arial" w:hAnsi="Arial"/>
                <w:highlight w:val="yellow"/>
              </w:rPr>
              <w:t xml:space="preserve"> Class Activity</w:t>
            </w:r>
          </w:p>
        </w:tc>
      </w:tr>
      <w:tr w:rsidR="00561DEC" w:rsidRPr="008825E5" w14:paraId="05DE34F7" w14:textId="77777777" w:rsidTr="00DC1C10">
        <w:tc>
          <w:tcPr>
            <w:tcW w:w="2122" w:type="dxa"/>
            <w:shd w:val="clear" w:color="auto" w:fill="D5DCE4" w:themeFill="text2" w:themeFillTint="33"/>
          </w:tcPr>
          <w:p w14:paraId="4740EA4D" w14:textId="57AC2BA8" w:rsidR="00561DEC" w:rsidRPr="008825E5" w:rsidRDefault="001C345A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>
              <w:rPr>
                <w:rFonts w:cstheme="minorHAnsi"/>
                <w:b/>
                <w:bCs/>
                <w:sz w:val="22"/>
                <w:szCs w:val="22"/>
              </w:rPr>
              <w:t>Hand Out Date</w:t>
            </w:r>
          </w:p>
        </w:tc>
        <w:tc>
          <w:tcPr>
            <w:tcW w:w="6958" w:type="dxa"/>
            <w:shd w:val="clear" w:color="auto" w:fill="FFFFFF" w:themeFill="background1"/>
          </w:tcPr>
          <w:p w14:paraId="206961EB" w14:textId="14A2C3E3" w:rsidR="00561DEC" w:rsidRPr="008825E5" w:rsidRDefault="0012254B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17</w:t>
            </w:r>
            <w:r w:rsidR="00BF55BF">
              <w:rPr>
                <w:rFonts w:ascii="Arial" w:hAnsi="Arial"/>
                <w:highlight w:val="yellow"/>
              </w:rPr>
              <w:t xml:space="preserve"> </w:t>
            </w:r>
            <w:r w:rsidR="00E96898">
              <w:rPr>
                <w:rFonts w:ascii="Arial" w:hAnsi="Arial"/>
                <w:highlight w:val="yellow"/>
              </w:rPr>
              <w:t>October</w:t>
            </w:r>
            <w:r w:rsidR="007D0C49">
              <w:rPr>
                <w:rFonts w:ascii="Arial" w:hAnsi="Arial"/>
                <w:highlight w:val="yellow"/>
              </w:rPr>
              <w:t xml:space="preserve"> 2025</w:t>
            </w:r>
          </w:p>
        </w:tc>
      </w:tr>
      <w:tr w:rsidR="008E69BB" w:rsidRPr="008825E5" w14:paraId="3CB62509" w14:textId="77777777" w:rsidTr="00DC1C10">
        <w:tc>
          <w:tcPr>
            <w:tcW w:w="2122" w:type="dxa"/>
            <w:shd w:val="clear" w:color="auto" w:fill="D5DCE4" w:themeFill="text2" w:themeFillTint="33"/>
          </w:tcPr>
          <w:p w14:paraId="0F911E08" w14:textId="4B2DFBD1" w:rsidR="008E69BB" w:rsidRPr="008825E5" w:rsidRDefault="00B5319B" w:rsidP="00561DEC">
            <w:pPr>
              <w:spacing w:line="36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8825E5">
              <w:rPr>
                <w:rFonts w:cstheme="minorHAnsi"/>
                <w:b/>
                <w:bCs/>
                <w:sz w:val="22"/>
                <w:szCs w:val="22"/>
              </w:rPr>
              <w:t>Internal Moderator</w:t>
            </w:r>
          </w:p>
        </w:tc>
        <w:tc>
          <w:tcPr>
            <w:tcW w:w="6958" w:type="dxa"/>
            <w:shd w:val="clear" w:color="auto" w:fill="FFFFFF" w:themeFill="background1"/>
          </w:tcPr>
          <w:p w14:paraId="4D39C7E3" w14:textId="609111C9" w:rsidR="008E69BB" w:rsidRPr="008825E5" w:rsidRDefault="004D4BD3" w:rsidP="00561DEC">
            <w:pPr>
              <w:spacing w:line="360" w:lineRule="auto"/>
              <w:rPr>
                <w:rFonts w:ascii="Arial" w:hAnsi="Arial"/>
                <w:highlight w:val="yellow"/>
              </w:rPr>
            </w:pPr>
            <w:r>
              <w:rPr>
                <w:rFonts w:ascii="Arial" w:hAnsi="Arial"/>
                <w:highlight w:val="yellow"/>
              </w:rPr>
              <w:t>Lerato Tsoehlisi</w:t>
            </w:r>
          </w:p>
        </w:tc>
      </w:tr>
      <w:bookmarkEnd w:id="5"/>
      <w:bookmarkEnd w:id="7"/>
    </w:tbl>
    <w:p w14:paraId="11A0DE0E" w14:textId="77777777" w:rsidR="00561DEC" w:rsidRPr="008825E5" w:rsidRDefault="00561DEC" w:rsidP="00561DEC">
      <w:pPr>
        <w:spacing w:line="240" w:lineRule="auto"/>
        <w:rPr>
          <w:rFonts w:eastAsia="Calibri" w:cstheme="minorHAnsi"/>
          <w:b/>
          <w:bCs/>
          <w:sz w:val="22"/>
          <w:szCs w:val="22"/>
        </w:rPr>
      </w:pPr>
    </w:p>
    <w:p w14:paraId="6373824B" w14:textId="77777777" w:rsidR="00561DEC" w:rsidRPr="008825E5" w:rsidRDefault="00561DEC" w:rsidP="00561DEC">
      <w:pPr>
        <w:spacing w:after="0" w:line="276" w:lineRule="auto"/>
        <w:ind w:left="-6"/>
        <w:rPr>
          <w:rFonts w:ascii="Calibri" w:eastAsia="Calibri" w:hAnsi="Calibri" w:cs="Calibri"/>
          <w:b/>
          <w:color w:val="000000"/>
          <w:kern w:val="2"/>
          <w:lang w:eastAsia="en-ZA"/>
          <w14:ligatures w14:val="standardContextual"/>
        </w:rPr>
      </w:pPr>
    </w:p>
    <w:p w14:paraId="615A74D3" w14:textId="77777777" w:rsidR="00561DEC" w:rsidRPr="008825E5" w:rsidRDefault="00561DEC" w:rsidP="00561DEC">
      <w:pPr>
        <w:spacing w:after="0" w:line="360" w:lineRule="auto"/>
        <w:ind w:left="-5" w:hanging="2"/>
        <w:rPr>
          <w:rFonts w:ascii="Calibri" w:eastAsia="Calibri" w:hAnsi="Calibri" w:cs="Calibri"/>
          <w:b/>
          <w:color w:val="000000"/>
          <w:kern w:val="2"/>
          <w:sz w:val="20"/>
          <w:szCs w:val="22"/>
          <w:lang w:eastAsia="en-ZA"/>
          <w14:ligatures w14:val="standardContextual"/>
        </w:rPr>
      </w:pPr>
    </w:p>
    <w:tbl>
      <w:tblPr>
        <w:tblStyle w:val="TableGrid7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561DEC" w:rsidRPr="008825E5" w14:paraId="4E9D71C0" w14:textId="77777777" w:rsidTr="003F1604">
        <w:tc>
          <w:tcPr>
            <w:tcW w:w="2127" w:type="dxa"/>
            <w:shd w:val="clear" w:color="auto" w:fill="D9E2F3" w:themeFill="accent1" w:themeFillTint="33"/>
          </w:tcPr>
          <w:p w14:paraId="6640ACF9" w14:textId="77777777" w:rsidR="00561DEC" w:rsidRPr="008825E5" w:rsidRDefault="00561DEC" w:rsidP="00561DEC">
            <w:pPr>
              <w:rPr>
                <w:rFonts w:ascii="Calibri" w:eastAsia="Calibri" w:hAnsi="Calibri" w:cs="Calibri"/>
                <w:b/>
                <w:color w:val="000000"/>
              </w:rPr>
            </w:pPr>
            <w:r w:rsidRPr="008825E5">
              <w:rPr>
                <w:rFonts w:ascii="Calibri" w:eastAsia="Calibri" w:hAnsi="Calibri" w:cs="Calibri"/>
                <w:b/>
                <w:color w:val="000000"/>
              </w:rPr>
              <w:t>Student Name and Surname</w:t>
            </w:r>
          </w:p>
        </w:tc>
        <w:tc>
          <w:tcPr>
            <w:tcW w:w="6945" w:type="dxa"/>
          </w:tcPr>
          <w:p w14:paraId="25125FFD" w14:textId="77777777" w:rsidR="00561DEC" w:rsidRPr="008825E5" w:rsidRDefault="00561DEC" w:rsidP="00561DEC">
            <w:pPr>
              <w:spacing w:line="360" w:lineRule="auto"/>
              <w:rPr>
                <w:rFonts w:ascii="Calibri" w:eastAsia="Calibri" w:hAnsi="Calibri" w:cs="Calibri"/>
                <w:b/>
                <w:color w:val="000000"/>
              </w:rPr>
            </w:pPr>
          </w:p>
          <w:p w14:paraId="5A38C2FE" w14:textId="77777777" w:rsidR="003D583E" w:rsidRPr="008825E5" w:rsidRDefault="003D583E" w:rsidP="00561DEC">
            <w:pPr>
              <w:spacing w:line="36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61DEC" w:rsidRPr="008825E5" w14:paraId="2293D2AF" w14:textId="77777777" w:rsidTr="003F1604">
        <w:tc>
          <w:tcPr>
            <w:tcW w:w="2127" w:type="dxa"/>
            <w:shd w:val="clear" w:color="auto" w:fill="D9E2F3" w:themeFill="accent1" w:themeFillTint="33"/>
          </w:tcPr>
          <w:p w14:paraId="0921A6AC" w14:textId="77777777" w:rsidR="00561DEC" w:rsidRPr="008825E5" w:rsidRDefault="00561DEC" w:rsidP="00561DEC">
            <w:pPr>
              <w:spacing w:line="360" w:lineRule="auto"/>
              <w:rPr>
                <w:rFonts w:ascii="Calibri" w:eastAsia="Calibri" w:hAnsi="Calibri" w:cs="Calibri"/>
                <w:b/>
                <w:color w:val="000000"/>
              </w:rPr>
            </w:pPr>
            <w:r w:rsidRPr="008825E5">
              <w:rPr>
                <w:rFonts w:ascii="Calibri" w:eastAsia="Calibri" w:hAnsi="Calibri" w:cs="Calibri"/>
                <w:b/>
                <w:color w:val="000000"/>
              </w:rPr>
              <w:t>Student Number</w:t>
            </w:r>
          </w:p>
          <w:p w14:paraId="6B03D8BE" w14:textId="77777777" w:rsidR="00561DEC" w:rsidRPr="008825E5" w:rsidRDefault="00561DEC" w:rsidP="00561DEC">
            <w:pPr>
              <w:spacing w:line="36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6945" w:type="dxa"/>
          </w:tcPr>
          <w:p w14:paraId="0D9EDD13" w14:textId="77777777" w:rsidR="00561DEC" w:rsidRPr="008825E5" w:rsidRDefault="00561DEC" w:rsidP="00561DEC">
            <w:pPr>
              <w:spacing w:line="36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</w:tbl>
    <w:p w14:paraId="345C687F" w14:textId="5B6200D4" w:rsidR="006B447A" w:rsidRPr="008825E5" w:rsidRDefault="006B447A" w:rsidP="006B447A">
      <w:pPr>
        <w:spacing w:line="276" w:lineRule="auto"/>
        <w:rPr>
          <w:rFonts w:cstheme="minorHAnsi"/>
          <w:b/>
        </w:rPr>
      </w:pPr>
      <w:r w:rsidRPr="008825E5">
        <w:rPr>
          <w:rFonts w:cstheme="minorHAnsi"/>
          <w:b/>
        </w:rPr>
        <w:tab/>
      </w:r>
      <w:r w:rsidRPr="008825E5">
        <w:rPr>
          <w:rFonts w:cstheme="minorHAnsi"/>
          <w:b/>
        </w:rPr>
        <w:tab/>
      </w:r>
      <w:r w:rsidRPr="008825E5">
        <w:rPr>
          <w:rFonts w:cstheme="minorHAnsi"/>
          <w:b/>
        </w:rPr>
        <w:tab/>
      </w:r>
      <w:r w:rsidRPr="008825E5">
        <w:rPr>
          <w:rFonts w:cstheme="minorHAnsi"/>
          <w:b/>
        </w:rPr>
        <w:tab/>
        <w:t xml:space="preserve"> </w:t>
      </w:r>
    </w:p>
    <w:p w14:paraId="7428F92F" w14:textId="77777777" w:rsidR="0012254B" w:rsidRPr="008532DC" w:rsidRDefault="003D583E" w:rsidP="0012254B">
      <w:pPr>
        <w:pStyle w:val="Style1"/>
      </w:pPr>
      <w:r w:rsidRPr="008825E5">
        <w:rPr>
          <w:rFonts w:cstheme="minorHAnsi"/>
        </w:rPr>
        <w:br w:type="page"/>
      </w:r>
      <w:bookmarkStart w:id="8" w:name="_Toc211506632"/>
      <w:r w:rsidR="0012254B" w:rsidRPr="008532DC">
        <w:lastRenderedPageBreak/>
        <w:t>Scenario: CTU Training Solutions Website Homepage Redesign</w:t>
      </w:r>
      <w:bookmarkEnd w:id="8"/>
    </w:p>
    <w:p w14:paraId="62EC6DFE" w14:textId="71B309A3" w:rsidR="0012254B" w:rsidRDefault="0012254B" w:rsidP="0012254B">
      <w:pPr>
        <w:spacing w:line="278" w:lineRule="auto"/>
      </w:pPr>
      <w:r w:rsidRPr="008532DC">
        <w:rPr>
          <w:b/>
          <w:bCs/>
        </w:rPr>
        <w:t>Role:</w:t>
      </w:r>
      <w:r w:rsidRPr="008532DC">
        <w:br/>
        <w:t xml:space="preserve">You </w:t>
      </w:r>
      <w:r w:rsidRPr="008532DC">
        <w:t>are OCC</w:t>
      </w:r>
      <w:r w:rsidRPr="008532DC">
        <w:rPr>
          <w:b/>
          <w:bCs/>
        </w:rPr>
        <w:t xml:space="preserve"> Software Developer student</w:t>
      </w:r>
      <w:r w:rsidRPr="008532DC">
        <w:t xml:space="preserve"> at CTU Training Solutions. As part of your practical web development project, you have been assigned to </w:t>
      </w:r>
      <w:r w:rsidRPr="008532DC">
        <w:rPr>
          <w:b/>
          <w:bCs/>
        </w:rPr>
        <w:t>redesign the CTU Training Solutions homepage</w:t>
      </w:r>
      <w:r w:rsidRPr="008532DC">
        <w:t>.</w:t>
      </w:r>
    </w:p>
    <w:p w14:paraId="2BCD9614" w14:textId="148E72B1" w:rsidR="0012254B" w:rsidRDefault="0012254B" w:rsidP="0012254B">
      <w:pPr>
        <w:spacing w:line="278" w:lineRule="auto"/>
      </w:pPr>
      <w:r w:rsidRPr="00B80492">
        <w:drawing>
          <wp:inline distT="0" distB="0" distL="0" distR="0" wp14:anchorId="37D2BE14" wp14:editId="578658EE">
            <wp:extent cx="5772150" cy="2654423"/>
            <wp:effectExtent l="0" t="0" r="0" b="0"/>
            <wp:docPr id="30460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9536" name=""/>
                    <pic:cNvPicPr/>
                  </pic:nvPicPr>
                  <pic:blipFill rotWithShape="1">
                    <a:blip r:embed="rId12"/>
                    <a:srcRect r="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5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67D6E" w14:textId="7CAC4AF0" w:rsidR="0012254B" w:rsidRDefault="0012254B" w:rsidP="0012254B">
      <w:pPr>
        <w:spacing w:line="278" w:lineRule="auto"/>
      </w:pPr>
      <w:r w:rsidRPr="00B80492">
        <w:drawing>
          <wp:inline distT="0" distB="0" distL="0" distR="0" wp14:anchorId="78C3D664" wp14:editId="180FF334">
            <wp:extent cx="5731510" cy="2313940"/>
            <wp:effectExtent l="0" t="0" r="2540" b="0"/>
            <wp:docPr id="19684358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586" name="Picture 1" descr="A screenshot of a websi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D82C" w14:textId="520F22C6" w:rsidR="0012254B" w:rsidRDefault="0012254B" w:rsidP="0012254B">
      <w:pPr>
        <w:spacing w:line="278" w:lineRule="auto"/>
      </w:pPr>
      <w:r w:rsidRPr="00B80492">
        <w:lastRenderedPageBreak/>
        <w:drawing>
          <wp:inline distT="0" distB="0" distL="0" distR="0" wp14:anchorId="29B5DD3A" wp14:editId="40F4B5A3">
            <wp:extent cx="5731510" cy="2211070"/>
            <wp:effectExtent l="0" t="0" r="2540" b="0"/>
            <wp:docPr id="587009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97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925" w14:textId="5AC2564D" w:rsidR="0012254B" w:rsidRPr="008532DC" w:rsidRDefault="0012254B" w:rsidP="0012254B">
      <w:pPr>
        <w:spacing w:line="278" w:lineRule="auto"/>
      </w:pPr>
      <w:hyperlink r:id="rId15" w:history="1">
        <w:r w:rsidRPr="0012254B">
          <w:rPr>
            <w:rStyle w:val="Hyperlink"/>
          </w:rPr>
          <w:t>CTU TRAINING SOLUTIONS WEBSITE HERE</w:t>
        </w:r>
      </w:hyperlink>
    </w:p>
    <w:p w14:paraId="23449519" w14:textId="77777777" w:rsidR="0012254B" w:rsidRPr="008532DC" w:rsidRDefault="0012254B" w:rsidP="0012254B">
      <w:pPr>
        <w:spacing w:line="278" w:lineRule="auto"/>
      </w:pPr>
      <w:r w:rsidRPr="008532DC">
        <w:rPr>
          <w:b/>
          <w:bCs/>
        </w:rPr>
        <w:t>Objective:</w:t>
      </w:r>
      <w:r w:rsidRPr="008532DC">
        <w:br/>
        <w:t xml:space="preserve">Your goal is to </w:t>
      </w:r>
      <w:r w:rsidRPr="008532DC">
        <w:rPr>
          <w:b/>
          <w:bCs/>
        </w:rPr>
        <w:t>recreate the CTU Training Solutions homepage from scratch</w:t>
      </w:r>
      <w:r w:rsidRPr="008532DC">
        <w:t xml:space="preserve"> using </w:t>
      </w:r>
      <w:r w:rsidRPr="008532DC">
        <w:rPr>
          <w:b/>
          <w:bCs/>
        </w:rPr>
        <w:t>HTML, CSS, and official CTU assets (logo, icons, and images)</w:t>
      </w:r>
      <w:r w:rsidRPr="008532DC">
        <w:t xml:space="preserve">. The new design should be </w:t>
      </w:r>
      <w:r w:rsidRPr="008532DC">
        <w:rPr>
          <w:b/>
          <w:bCs/>
        </w:rPr>
        <w:t>modern, responsive, and user-friendly</w:t>
      </w:r>
      <w:r w:rsidRPr="008532DC">
        <w:t xml:space="preserve">, while still reflecting the </w:t>
      </w:r>
      <w:r w:rsidRPr="008532DC">
        <w:rPr>
          <w:b/>
          <w:bCs/>
        </w:rPr>
        <w:t>CTU brand identity</w:t>
      </w:r>
      <w:r w:rsidRPr="008532DC">
        <w:t>.</w:t>
      </w:r>
    </w:p>
    <w:p w14:paraId="1918A22C" w14:textId="77777777" w:rsidR="0012254B" w:rsidRPr="008532DC" w:rsidRDefault="0012254B" w:rsidP="0012254B">
      <w:pPr>
        <w:spacing w:line="278" w:lineRule="auto"/>
      </w:pPr>
      <w:r w:rsidRPr="008532DC">
        <w:rPr>
          <w:b/>
          <w:bCs/>
        </w:rPr>
        <w:t>Reference:</w:t>
      </w:r>
      <w:r w:rsidRPr="008532DC">
        <w:br/>
        <w:t xml:space="preserve">You must use the </w:t>
      </w:r>
      <w:r w:rsidRPr="008532DC">
        <w:rPr>
          <w:b/>
          <w:bCs/>
        </w:rPr>
        <w:t>current CTU Training Solutions website</w:t>
      </w:r>
      <w:r w:rsidRPr="008532DC">
        <w:t xml:space="preserve"> as your reference for:</w:t>
      </w:r>
    </w:p>
    <w:p w14:paraId="61122D67" w14:textId="77777777" w:rsidR="0012254B" w:rsidRPr="008532DC" w:rsidRDefault="0012254B" w:rsidP="0012254B">
      <w:pPr>
        <w:numPr>
          <w:ilvl w:val="0"/>
          <w:numId w:val="58"/>
        </w:numPr>
        <w:spacing w:line="278" w:lineRule="auto"/>
        <w:rPr>
          <w:lang w:val="fr-FR"/>
        </w:rPr>
      </w:pPr>
      <w:proofErr w:type="spellStart"/>
      <w:r w:rsidRPr="008532DC">
        <w:rPr>
          <w:lang w:val="fr-FR"/>
        </w:rPr>
        <w:t>Layout</w:t>
      </w:r>
      <w:proofErr w:type="spellEnd"/>
      <w:r w:rsidRPr="008532DC">
        <w:rPr>
          <w:lang w:val="fr-FR"/>
        </w:rPr>
        <w:t xml:space="preserve"> structure (sections, menus, footer, etc.)</w:t>
      </w:r>
    </w:p>
    <w:p w14:paraId="1164A3D5" w14:textId="77777777" w:rsidR="0012254B" w:rsidRPr="008532DC" w:rsidRDefault="0012254B" w:rsidP="0012254B">
      <w:pPr>
        <w:numPr>
          <w:ilvl w:val="0"/>
          <w:numId w:val="58"/>
        </w:numPr>
        <w:spacing w:line="278" w:lineRule="auto"/>
      </w:pPr>
      <w:r w:rsidRPr="008532DC">
        <w:t>Colour scheme and typography</w:t>
      </w:r>
    </w:p>
    <w:p w14:paraId="5CEDECEE" w14:textId="77777777" w:rsidR="0012254B" w:rsidRPr="008532DC" w:rsidRDefault="0012254B" w:rsidP="0012254B">
      <w:pPr>
        <w:numPr>
          <w:ilvl w:val="0"/>
          <w:numId w:val="58"/>
        </w:numPr>
        <w:spacing w:line="278" w:lineRule="auto"/>
      </w:pPr>
      <w:r w:rsidRPr="008532DC">
        <w:t>Official CTU logo and images</w:t>
      </w:r>
    </w:p>
    <w:p w14:paraId="2EA75C66" w14:textId="0A01D4F9" w:rsidR="0012254B" w:rsidRPr="008532DC" w:rsidRDefault="0012254B" w:rsidP="0012254B">
      <w:pPr>
        <w:spacing w:line="278" w:lineRule="auto"/>
        <w:rPr>
          <w:i/>
          <w:iCs/>
          <w:color w:val="FF0000"/>
        </w:rPr>
      </w:pPr>
      <w:r w:rsidRPr="008532DC">
        <w:rPr>
          <w:i/>
          <w:iCs/>
          <w:color w:val="FF0000"/>
        </w:rPr>
        <w:t xml:space="preserve">You are </w:t>
      </w:r>
      <w:r w:rsidRPr="008532DC">
        <w:rPr>
          <w:b/>
          <w:bCs/>
          <w:i/>
          <w:iCs/>
          <w:color w:val="FF0000"/>
        </w:rPr>
        <w:t>not allowed to copy the source code</w:t>
      </w:r>
      <w:r w:rsidRPr="008532DC">
        <w:rPr>
          <w:i/>
          <w:iCs/>
          <w:color w:val="FF0000"/>
        </w:rPr>
        <w:t xml:space="preserve"> from the official website </w:t>
      </w:r>
      <w:r w:rsidRPr="008532DC">
        <w:rPr>
          <w:i/>
          <w:iCs/>
          <w:color w:val="FF0000"/>
        </w:rPr>
        <w:t>instead;</w:t>
      </w:r>
      <w:r w:rsidRPr="008532DC">
        <w:rPr>
          <w:i/>
          <w:iCs/>
          <w:color w:val="FF0000"/>
        </w:rPr>
        <w:t xml:space="preserve"> you should </w:t>
      </w:r>
      <w:r w:rsidRPr="008532DC">
        <w:rPr>
          <w:b/>
          <w:bCs/>
          <w:i/>
          <w:iCs/>
          <w:color w:val="FF0000"/>
        </w:rPr>
        <w:t>build everything manually</w:t>
      </w:r>
      <w:r w:rsidRPr="008532DC">
        <w:rPr>
          <w:i/>
          <w:iCs/>
          <w:color w:val="FF0000"/>
        </w:rPr>
        <w:t xml:space="preserve"> using your own code.</w:t>
      </w:r>
    </w:p>
    <w:p w14:paraId="7536FF54" w14:textId="7F8759EE" w:rsidR="0012254B" w:rsidRPr="008532DC" w:rsidRDefault="0012254B" w:rsidP="0012254B">
      <w:pPr>
        <w:spacing w:line="278" w:lineRule="auto"/>
        <w:rPr>
          <w:b/>
          <w:bCs/>
        </w:rPr>
      </w:pPr>
      <w:r w:rsidRPr="008532DC">
        <w:rPr>
          <w:b/>
          <w:bCs/>
        </w:rPr>
        <w:t>Requirements</w:t>
      </w:r>
    </w:p>
    <w:p w14:paraId="59EE2124" w14:textId="77777777" w:rsidR="0012254B" w:rsidRPr="008532DC" w:rsidRDefault="0012254B" w:rsidP="0012254B">
      <w:pPr>
        <w:numPr>
          <w:ilvl w:val="0"/>
          <w:numId w:val="59"/>
        </w:numPr>
        <w:spacing w:line="278" w:lineRule="auto"/>
      </w:pPr>
      <w:r w:rsidRPr="008532DC">
        <w:rPr>
          <w:b/>
          <w:bCs/>
        </w:rPr>
        <w:t>Homepage Only:</w:t>
      </w:r>
      <w:r w:rsidRPr="008532DC">
        <w:br/>
        <w:t>Develop a single webpage named index.html that represents the CTU homepage.</w:t>
      </w:r>
    </w:p>
    <w:p w14:paraId="1F7A4403" w14:textId="77777777" w:rsidR="0012254B" w:rsidRPr="008532DC" w:rsidRDefault="0012254B" w:rsidP="0012254B">
      <w:pPr>
        <w:numPr>
          <w:ilvl w:val="0"/>
          <w:numId w:val="59"/>
        </w:numPr>
        <w:spacing w:line="278" w:lineRule="auto"/>
      </w:pPr>
      <w:r w:rsidRPr="008532DC">
        <w:rPr>
          <w:b/>
          <w:bCs/>
        </w:rPr>
        <w:t>Assets:</w:t>
      </w:r>
    </w:p>
    <w:p w14:paraId="308FEA14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Use the </w:t>
      </w:r>
      <w:r w:rsidRPr="008532DC">
        <w:rPr>
          <w:b/>
          <w:bCs/>
        </w:rPr>
        <w:t>official CTU logo</w:t>
      </w:r>
      <w:r w:rsidRPr="008532DC">
        <w:t xml:space="preserve"> and other </w:t>
      </w:r>
      <w:r w:rsidRPr="008532DC">
        <w:rPr>
          <w:b/>
          <w:bCs/>
        </w:rPr>
        <w:t>images/icons</w:t>
      </w:r>
      <w:r w:rsidRPr="008532DC">
        <w:t xml:space="preserve"> from the CTU website only.</w:t>
      </w:r>
    </w:p>
    <w:p w14:paraId="1C13C394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>Place all assets inside an images/ folder.</w:t>
      </w:r>
    </w:p>
    <w:p w14:paraId="3D42D517" w14:textId="77777777" w:rsidR="0012254B" w:rsidRPr="008532DC" w:rsidRDefault="0012254B" w:rsidP="0012254B">
      <w:pPr>
        <w:numPr>
          <w:ilvl w:val="0"/>
          <w:numId w:val="59"/>
        </w:numPr>
        <w:spacing w:line="278" w:lineRule="auto"/>
      </w:pPr>
      <w:r w:rsidRPr="008532DC">
        <w:rPr>
          <w:b/>
          <w:bCs/>
        </w:rPr>
        <w:t>Design &amp; Layout:</w:t>
      </w:r>
    </w:p>
    <w:p w14:paraId="47F5A268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Include a </w:t>
      </w:r>
      <w:r w:rsidRPr="008532DC">
        <w:rPr>
          <w:b/>
          <w:bCs/>
        </w:rPr>
        <w:t>navigation bar</w:t>
      </w:r>
      <w:r w:rsidRPr="008532DC">
        <w:t xml:space="preserve"> with links (Home, About, Courses, Campuses, Contact).</w:t>
      </w:r>
    </w:p>
    <w:p w14:paraId="35643B76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Add a </w:t>
      </w:r>
      <w:r w:rsidRPr="008532DC">
        <w:rPr>
          <w:b/>
          <w:bCs/>
        </w:rPr>
        <w:t>hero section</w:t>
      </w:r>
      <w:r w:rsidRPr="008532DC">
        <w:t xml:space="preserve"> with a banner or background image.</w:t>
      </w:r>
    </w:p>
    <w:p w14:paraId="6149E2E0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lastRenderedPageBreak/>
        <w:t xml:space="preserve">Include </w:t>
      </w:r>
      <w:r w:rsidRPr="008532DC">
        <w:rPr>
          <w:b/>
          <w:bCs/>
        </w:rPr>
        <w:t>content sections</w:t>
      </w:r>
      <w:r w:rsidRPr="008532DC">
        <w:t xml:space="preserve"> such as:</w:t>
      </w:r>
    </w:p>
    <w:p w14:paraId="6A919060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About CTU</w:t>
      </w:r>
    </w:p>
    <w:p w14:paraId="6D5CAD61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Popular Courses or Programs</w:t>
      </w:r>
    </w:p>
    <w:p w14:paraId="177461C5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Campus Information</w:t>
      </w:r>
    </w:p>
    <w:p w14:paraId="66D77C09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Contact/Call-to-Action (CTA)</w:t>
      </w:r>
    </w:p>
    <w:p w14:paraId="73BE4B52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Create a </w:t>
      </w:r>
      <w:r w:rsidRPr="008532DC">
        <w:rPr>
          <w:b/>
          <w:bCs/>
        </w:rPr>
        <w:t>footer</w:t>
      </w:r>
      <w:r w:rsidRPr="008532DC">
        <w:t xml:space="preserve"> with copyright and social links.</w:t>
      </w:r>
    </w:p>
    <w:p w14:paraId="665C71C3" w14:textId="77777777" w:rsidR="0012254B" w:rsidRPr="008532DC" w:rsidRDefault="0012254B" w:rsidP="0012254B">
      <w:pPr>
        <w:numPr>
          <w:ilvl w:val="0"/>
          <w:numId w:val="59"/>
        </w:numPr>
        <w:spacing w:line="278" w:lineRule="auto"/>
      </w:pPr>
      <w:r w:rsidRPr="008532DC">
        <w:rPr>
          <w:b/>
          <w:bCs/>
        </w:rPr>
        <w:t>Technical Requirements:</w:t>
      </w:r>
    </w:p>
    <w:p w14:paraId="0385321E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>The project must include:</w:t>
      </w:r>
    </w:p>
    <w:p w14:paraId="27E04812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index.html</w:t>
      </w:r>
    </w:p>
    <w:p w14:paraId="6239A398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style.css</w:t>
      </w:r>
    </w:p>
    <w:p w14:paraId="5845DBE1" w14:textId="77777777" w:rsidR="0012254B" w:rsidRPr="008532DC" w:rsidRDefault="0012254B" w:rsidP="0012254B">
      <w:pPr>
        <w:numPr>
          <w:ilvl w:val="2"/>
          <w:numId w:val="59"/>
        </w:numPr>
        <w:spacing w:line="278" w:lineRule="auto"/>
      </w:pPr>
      <w:r w:rsidRPr="008532DC">
        <w:t>images/ folder</w:t>
      </w:r>
    </w:p>
    <w:p w14:paraId="0B112287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Use </w:t>
      </w:r>
      <w:r w:rsidRPr="008532DC">
        <w:rPr>
          <w:b/>
          <w:bCs/>
        </w:rPr>
        <w:t>semantic HTML5 structure</w:t>
      </w:r>
      <w:r w:rsidRPr="008532DC">
        <w:t xml:space="preserve"> (&lt;header&gt;, &lt;main&gt;, &lt;section&gt;, &lt;footer&gt;, etc.).</w:t>
      </w:r>
    </w:p>
    <w:p w14:paraId="2B665C14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Apply </w:t>
      </w:r>
      <w:r w:rsidRPr="008532DC">
        <w:rPr>
          <w:b/>
          <w:bCs/>
        </w:rPr>
        <w:t>CSS Flexbox or Grid</w:t>
      </w:r>
      <w:r w:rsidRPr="008532DC">
        <w:t xml:space="preserve"> for layout.</w:t>
      </w:r>
    </w:p>
    <w:p w14:paraId="10E7263D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 xml:space="preserve">Ensure the design is </w:t>
      </w:r>
      <w:r w:rsidRPr="008532DC">
        <w:rPr>
          <w:b/>
          <w:bCs/>
        </w:rPr>
        <w:t>responsive</w:t>
      </w:r>
      <w:r w:rsidRPr="008532DC">
        <w:t xml:space="preserve"> (works on mobile and desktop).</w:t>
      </w:r>
    </w:p>
    <w:p w14:paraId="0EB2A3C4" w14:textId="77777777" w:rsidR="0012254B" w:rsidRPr="008532DC" w:rsidRDefault="0012254B" w:rsidP="0012254B">
      <w:pPr>
        <w:numPr>
          <w:ilvl w:val="0"/>
          <w:numId w:val="59"/>
        </w:numPr>
        <w:spacing w:line="278" w:lineRule="auto"/>
      </w:pPr>
      <w:r w:rsidRPr="008532DC">
        <w:rPr>
          <w:b/>
          <w:bCs/>
        </w:rPr>
        <w:t>Submission:</w:t>
      </w:r>
    </w:p>
    <w:p w14:paraId="7641531E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>Compress your entire project folder (including all files and subfolders) into a .zip file.</w:t>
      </w:r>
    </w:p>
    <w:p w14:paraId="431E9996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>File name example: CTU_Homepage_Redesign_YourName.zip</w:t>
      </w:r>
    </w:p>
    <w:p w14:paraId="07F6FAB8" w14:textId="77777777" w:rsidR="0012254B" w:rsidRPr="008532DC" w:rsidRDefault="0012254B" w:rsidP="0012254B">
      <w:pPr>
        <w:numPr>
          <w:ilvl w:val="1"/>
          <w:numId w:val="59"/>
        </w:numPr>
        <w:spacing w:line="278" w:lineRule="auto"/>
      </w:pPr>
      <w:r w:rsidRPr="008532DC">
        <w:t>Submit the zip file via your class portal or as instructed by your facilitator.</w:t>
      </w:r>
    </w:p>
    <w:p w14:paraId="10307840" w14:textId="77777777" w:rsidR="0012254B" w:rsidRPr="008532DC" w:rsidRDefault="0012254B" w:rsidP="0012254B">
      <w:pPr>
        <w:spacing w:line="278" w:lineRule="auto"/>
        <w:rPr>
          <w:b/>
          <w:bCs/>
        </w:rPr>
      </w:pPr>
      <w:r>
        <w:rPr>
          <w:b/>
          <w:bCs/>
        </w:rPr>
        <w:t>Project</w:t>
      </w:r>
      <w:r w:rsidRPr="008532DC">
        <w:rPr>
          <w:b/>
          <w:bCs/>
        </w:rPr>
        <w:t xml:space="preserve"> Criteria</w:t>
      </w:r>
    </w:p>
    <w:tbl>
      <w:tblPr>
        <w:tblStyle w:val="TableGrid"/>
        <w:tblW w:w="9190" w:type="dxa"/>
        <w:tblLook w:val="04A0" w:firstRow="1" w:lastRow="0" w:firstColumn="1" w:lastColumn="0" w:noHBand="0" w:noVBand="1"/>
      </w:tblPr>
      <w:tblGrid>
        <w:gridCol w:w="1381"/>
        <w:gridCol w:w="7809"/>
      </w:tblGrid>
      <w:tr w:rsidR="0012254B" w:rsidRPr="008532DC" w14:paraId="59BF06FD" w14:textId="77777777" w:rsidTr="000D007A">
        <w:trPr>
          <w:trHeight w:val="522"/>
        </w:trPr>
        <w:tc>
          <w:tcPr>
            <w:tcW w:w="0" w:type="auto"/>
            <w:hideMark/>
          </w:tcPr>
          <w:p w14:paraId="2E81E14E" w14:textId="77777777" w:rsidR="0012254B" w:rsidRPr="008532DC" w:rsidRDefault="0012254B" w:rsidP="000D007A">
            <w:pPr>
              <w:spacing w:after="160" w:line="278" w:lineRule="auto"/>
              <w:rPr>
                <w:b/>
                <w:bCs/>
              </w:rPr>
            </w:pPr>
            <w:r w:rsidRPr="008532DC">
              <w:rPr>
                <w:b/>
                <w:bCs/>
              </w:rPr>
              <w:t>Criteria</w:t>
            </w:r>
          </w:p>
        </w:tc>
        <w:tc>
          <w:tcPr>
            <w:tcW w:w="0" w:type="auto"/>
            <w:hideMark/>
          </w:tcPr>
          <w:p w14:paraId="47AD2DB3" w14:textId="77777777" w:rsidR="0012254B" w:rsidRPr="008532DC" w:rsidRDefault="0012254B" w:rsidP="000D007A">
            <w:pPr>
              <w:spacing w:after="160" w:line="278" w:lineRule="auto"/>
              <w:rPr>
                <w:b/>
                <w:bCs/>
              </w:rPr>
            </w:pPr>
            <w:r w:rsidRPr="008532DC">
              <w:rPr>
                <w:b/>
                <w:bCs/>
              </w:rPr>
              <w:t>Description</w:t>
            </w:r>
          </w:p>
        </w:tc>
      </w:tr>
      <w:tr w:rsidR="0012254B" w:rsidRPr="008532DC" w14:paraId="42F07BFA" w14:textId="77777777" w:rsidTr="000D007A">
        <w:trPr>
          <w:trHeight w:val="535"/>
        </w:trPr>
        <w:tc>
          <w:tcPr>
            <w:tcW w:w="0" w:type="auto"/>
            <w:hideMark/>
          </w:tcPr>
          <w:p w14:paraId="107C0562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Structure</w:t>
            </w:r>
          </w:p>
        </w:tc>
        <w:tc>
          <w:tcPr>
            <w:tcW w:w="0" w:type="auto"/>
            <w:hideMark/>
          </w:tcPr>
          <w:p w14:paraId="00E7428B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Proper use of HTML tags and layout</w:t>
            </w:r>
          </w:p>
        </w:tc>
      </w:tr>
      <w:tr w:rsidR="0012254B" w:rsidRPr="008532DC" w14:paraId="50840974" w14:textId="77777777" w:rsidTr="000D007A">
        <w:trPr>
          <w:trHeight w:val="522"/>
        </w:trPr>
        <w:tc>
          <w:tcPr>
            <w:tcW w:w="0" w:type="auto"/>
            <w:hideMark/>
          </w:tcPr>
          <w:p w14:paraId="1ED1097A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Styling</w:t>
            </w:r>
          </w:p>
        </w:tc>
        <w:tc>
          <w:tcPr>
            <w:tcW w:w="0" w:type="auto"/>
            <w:hideMark/>
          </w:tcPr>
          <w:p w14:paraId="54656296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 xml:space="preserve">Use of CSS, </w:t>
            </w:r>
            <w:proofErr w:type="spellStart"/>
            <w:r w:rsidRPr="008532DC">
              <w:t>color</w:t>
            </w:r>
            <w:proofErr w:type="spellEnd"/>
            <w:r w:rsidRPr="008532DC">
              <w:t xml:space="preserve"> theme, and responsiveness</w:t>
            </w:r>
          </w:p>
        </w:tc>
      </w:tr>
      <w:tr w:rsidR="0012254B" w:rsidRPr="008532DC" w14:paraId="10EBB4BD" w14:textId="77777777" w:rsidTr="000D007A">
        <w:trPr>
          <w:trHeight w:val="535"/>
        </w:trPr>
        <w:tc>
          <w:tcPr>
            <w:tcW w:w="0" w:type="auto"/>
            <w:hideMark/>
          </w:tcPr>
          <w:p w14:paraId="746B95BB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Branding</w:t>
            </w:r>
          </w:p>
        </w:tc>
        <w:tc>
          <w:tcPr>
            <w:tcW w:w="0" w:type="auto"/>
            <w:hideMark/>
          </w:tcPr>
          <w:p w14:paraId="5E5C2B08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Correct use of CTU logo and brand elements</w:t>
            </w:r>
          </w:p>
        </w:tc>
      </w:tr>
      <w:tr w:rsidR="0012254B" w:rsidRPr="008532DC" w14:paraId="572766A9" w14:textId="77777777" w:rsidTr="000D007A">
        <w:trPr>
          <w:trHeight w:val="522"/>
        </w:trPr>
        <w:tc>
          <w:tcPr>
            <w:tcW w:w="0" w:type="auto"/>
            <w:hideMark/>
          </w:tcPr>
          <w:p w14:paraId="3D81808A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Creativity</w:t>
            </w:r>
          </w:p>
        </w:tc>
        <w:tc>
          <w:tcPr>
            <w:tcW w:w="0" w:type="auto"/>
            <w:hideMark/>
          </w:tcPr>
          <w:p w14:paraId="2C2D0BB8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Original layout and interactive elements</w:t>
            </w:r>
          </w:p>
        </w:tc>
      </w:tr>
      <w:tr w:rsidR="0012254B" w:rsidRPr="008532DC" w14:paraId="6E57106E" w14:textId="77777777" w:rsidTr="000D007A">
        <w:trPr>
          <w:trHeight w:val="535"/>
        </w:trPr>
        <w:tc>
          <w:tcPr>
            <w:tcW w:w="0" w:type="auto"/>
            <w:hideMark/>
          </w:tcPr>
          <w:p w14:paraId="1D9A52EA" w14:textId="77777777" w:rsidR="0012254B" w:rsidRPr="008532DC" w:rsidRDefault="0012254B" w:rsidP="000D007A">
            <w:pPr>
              <w:spacing w:after="160" w:line="278" w:lineRule="auto"/>
            </w:pPr>
            <w:r w:rsidRPr="008532DC">
              <w:t>Submission</w:t>
            </w:r>
          </w:p>
        </w:tc>
        <w:tc>
          <w:tcPr>
            <w:tcW w:w="0" w:type="auto"/>
            <w:hideMark/>
          </w:tcPr>
          <w:p w14:paraId="446B959A" w14:textId="678CF759" w:rsidR="0012254B" w:rsidRPr="008532DC" w:rsidRDefault="0012254B" w:rsidP="000D007A">
            <w:pPr>
              <w:spacing w:after="160" w:line="278" w:lineRule="auto"/>
            </w:pPr>
            <w:r w:rsidRPr="008532DC">
              <w:t>All files correctly included and zipped</w:t>
            </w:r>
            <w:r>
              <w:t xml:space="preserve"> then send to the facilitator on teams</w:t>
            </w:r>
          </w:p>
        </w:tc>
      </w:tr>
    </w:tbl>
    <w:p w14:paraId="525A537A" w14:textId="77777777" w:rsidR="00655D32" w:rsidRPr="00047C89" w:rsidRDefault="00655D32" w:rsidP="0012254B">
      <w:pPr>
        <w:rPr>
          <w:rFonts w:cstheme="minorHAnsi"/>
          <w:lang w:val="en-US"/>
        </w:rPr>
      </w:pPr>
    </w:p>
    <w:sectPr w:rsidR="00655D32" w:rsidRPr="00047C89" w:rsidSect="0012254B">
      <w:headerReference w:type="default" r:id="rId16"/>
      <w:footerReference w:type="default" r:id="rId17"/>
      <w:type w:val="continuous"/>
      <w:pgSz w:w="11906" w:h="16838" w:code="9"/>
      <w:pgMar w:top="851" w:right="1376" w:bottom="993" w:left="1440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9538C" w14:textId="77777777" w:rsidR="00D31D6A" w:rsidRPr="008825E5" w:rsidRDefault="00D31D6A" w:rsidP="00DD0D6B">
      <w:pPr>
        <w:spacing w:after="0" w:line="240" w:lineRule="auto"/>
      </w:pPr>
      <w:r w:rsidRPr="008825E5">
        <w:separator/>
      </w:r>
    </w:p>
  </w:endnote>
  <w:endnote w:type="continuationSeparator" w:id="0">
    <w:p w14:paraId="08943C9D" w14:textId="77777777" w:rsidR="00D31D6A" w:rsidRPr="008825E5" w:rsidRDefault="00D31D6A" w:rsidP="00DD0D6B">
      <w:pPr>
        <w:spacing w:after="0" w:line="240" w:lineRule="auto"/>
      </w:pPr>
      <w:r w:rsidRPr="008825E5">
        <w:continuationSeparator/>
      </w:r>
    </w:p>
  </w:endnote>
  <w:endnote w:type="continuationNotice" w:id="1">
    <w:p w14:paraId="473E9C27" w14:textId="77777777" w:rsidR="00D31D6A" w:rsidRPr="008825E5" w:rsidRDefault="00D31D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Black"/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892012"/>
      <w:docPartObj>
        <w:docPartGallery w:val="Page Numbers (Bottom of Page)"/>
        <w:docPartUnique/>
      </w:docPartObj>
    </w:sdtPr>
    <w:sdtEndPr>
      <w:rPr>
        <w:rFonts w:cs="Arial"/>
        <w:sz w:val="18"/>
        <w:szCs w:val="18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cs="Arial"/>
            <w:sz w:val="18"/>
            <w:szCs w:val="18"/>
          </w:rPr>
        </w:sdtEndPr>
        <w:sdtContent>
          <w:p w14:paraId="0BE5B78A" w14:textId="1CE20FB6" w:rsidR="00EE4FF4" w:rsidRPr="008825E5" w:rsidRDefault="00EE4FF4" w:rsidP="00EE4FF4">
            <w:pPr>
              <w:pStyle w:val="Footer"/>
            </w:pPr>
            <w:r w:rsidRPr="008825E5">
              <w:t xml:space="preserve"> </w:t>
            </w:r>
            <w:sdt>
              <w:sdtPr>
                <w:id w:val="151103844"/>
                <w:docPartObj>
                  <w:docPartGallery w:val="Page Numbers (Bottom of Page)"/>
                  <w:docPartUnique/>
                </w:docPartObj>
              </w:sdtPr>
              <w:sdtEndPr>
                <w:rPr>
                  <w:highlight w:val="yellow"/>
                </w:rPr>
              </w:sdtEndPr>
              <w:sdtContent>
                <w:sdt>
                  <w:sdtPr>
                    <w:rPr>
                      <w:highlight w:val="yellow"/>
                    </w:rPr>
                    <w:id w:val="-1705238520"/>
                    <w:docPartObj>
                      <w:docPartGallery w:val="Page Numbers (Top of Page)"/>
                      <w:docPartUnique/>
                    </w:docPartObj>
                  </w:sdtPr>
                  <w:sdtContent>
                    <w:permStart w:id="678834293" w:edGrp="everyone"/>
                    <w:r w:rsidRPr="008825E5">
                      <w:rPr>
                        <w:rFonts w:cstheme="minorHAnsi"/>
                        <w:noProof/>
                        <w:sz w:val="16"/>
                        <w:szCs w:val="16"/>
                        <w:highlight w:val="yellow"/>
                      </w:rPr>
                      <mc:AlternateContent>
                        <mc:Choice Requires="wps">
                          <w:drawing>
                            <wp:anchor distT="0" distB="0" distL="114300" distR="114300" simplePos="0" relativeHeight="251657216" behindDoc="0" locked="0" layoutInCell="1" allowOverlap="1" wp14:anchorId="3EA29A7B" wp14:editId="7F0D42FC">
                              <wp:simplePos x="0" y="0"/>
                              <wp:positionH relativeFrom="column">
                                <wp:posOffset>47708</wp:posOffset>
                              </wp:positionH>
                              <wp:positionV relativeFrom="paragraph">
                                <wp:posOffset>-112423</wp:posOffset>
                              </wp:positionV>
                              <wp:extent cx="5628916" cy="0"/>
                              <wp:effectExtent l="0" t="0" r="0" b="0"/>
                              <wp:wrapNone/>
                              <wp:docPr id="1892071933" name="Straight Connector 1"/>
                              <wp:cNvGraphicFramePr/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CnPr/>
                                    <wps:spPr>
                                      <a:xfrm>
                                        <a:off x="0" y="0"/>
                                        <a:ext cx="562891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</wp:anchor>
                          </w:drawing>
                        </mc:Choice>
                        <mc:Fallback>
                          <w:pict>
                            <v:line w14:anchorId="2B3F3F6A" id="Straight Connector 1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75pt,-8.85pt" to="446.95pt,-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" strokecolor="windowText" strokeweight=".5pt">
                              <v:stroke joinstyle="miter"/>
                            </v:line>
                          </w:pict>
                        </mc:Fallback>
                      </mc:AlternateContent>
                    </w:r>
                    <w:r w:rsidR="00F2110A"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t xml:space="preserve">2025 </w:t>
                    </w:r>
                    <w:r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t xml:space="preserve">                                                                                  </w:t>
                    </w:r>
                    <w:r w:rsidR="001113A0"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t xml:space="preserve">                   </w:t>
                    </w:r>
                    <w:r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t xml:space="preserve"> Page </w: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begin"/>
                    </w:r>
                    <w:r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instrText xml:space="preserve"> PAGE </w:instrTex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separate"/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>2</w: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end"/>
                    </w:r>
                    <w:r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t xml:space="preserve"> of </w: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begin"/>
                    </w:r>
                    <w:r w:rsidRPr="008825E5">
                      <w:rPr>
                        <w:rFonts w:cstheme="minorHAnsi"/>
                        <w:sz w:val="16"/>
                        <w:szCs w:val="16"/>
                        <w:highlight w:val="yellow"/>
                      </w:rPr>
                      <w:instrText xml:space="preserve"> NUMPAGES  </w:instrTex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separate"/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>13</w:t>
                    </w:r>
                    <w:r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fldChar w:fldCharType="end"/>
                    </w:r>
                    <w:r w:rsidR="00AC133C"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 xml:space="preserve">                                                                                   </w:t>
                    </w:r>
                    <w:r w:rsidR="00AE74D2"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 xml:space="preserve">     </w:t>
                    </w:r>
                    <w:r w:rsidR="00AC133C" w:rsidRPr="008825E5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 xml:space="preserve"> </w:t>
                    </w:r>
                    <w:r w:rsidR="00E96898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>WEB</w:t>
                    </w:r>
                    <w:r w:rsidR="004E4F0E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>51</w:t>
                    </w:r>
                    <w:r w:rsidR="00E96898">
                      <w:rPr>
                        <w:rFonts w:cstheme="minorHAnsi"/>
                        <w:bCs/>
                        <w:sz w:val="16"/>
                        <w:szCs w:val="16"/>
                        <w:highlight w:val="yellow"/>
                      </w:rPr>
                      <w:t>2</w:t>
                    </w:r>
                  </w:sdtContent>
                </w:sdt>
              </w:sdtContent>
            </w:sdt>
          </w:p>
          <w:permEnd w:id="678834293"/>
          <w:p w14:paraId="7CEE7906" w14:textId="77777777" w:rsidR="00C24BD9" w:rsidRPr="00047C89" w:rsidRDefault="00C24BD9" w:rsidP="00C24BD9">
            <w:pPr>
              <w:rPr>
                <w:rFonts w:ascii="Calibri" w:eastAsia="Calibri" w:hAnsi="Calibri" w:cs="Calibri"/>
                <w:kern w:val="2"/>
                <w:sz w:val="12"/>
                <w:szCs w:val="12"/>
                <w:lang w:val="pt-BR" w:eastAsia="en-ZA"/>
                <w14:ligatures w14:val="standardContextual"/>
              </w:rPr>
            </w:pPr>
            <w:r w:rsidRPr="00CB2342">
              <w:rPr>
                <w:rFonts w:ascii="Calibri" w:eastAsia="Calibri" w:hAnsi="Calibri" w:cs="Calibri"/>
                <w:kern w:val="2"/>
                <w:sz w:val="12"/>
                <w:szCs w:val="12"/>
                <w:lang w:eastAsia="en-ZA"/>
                <w14:ligatures w14:val="standardContextual"/>
              </w:rPr>
              <w:t xml:space="preserve">In line with industry requirements, CTU Training Solutions (PTY) Ltd is fully accredited by the MICT SETA (ACC/2006/07/186) through the Quality Council for Trades and Occupations (QCTO). CTU Training Solutions is registered with the Department of Higher Education and Training as a Private College (2018/FE07/004) and provisionally registered as a private higher education institution (only selected registered campuses) (No 2014/HE07/004). </w:t>
            </w:r>
            <w:r w:rsidRPr="00047C89">
              <w:rPr>
                <w:rFonts w:ascii="Calibri" w:eastAsia="Calibri" w:hAnsi="Calibri" w:cs="Calibri"/>
                <w:kern w:val="2"/>
                <w:sz w:val="12"/>
                <w:szCs w:val="12"/>
                <w:lang w:val="pt-BR" w:eastAsia="en-ZA"/>
                <w14:ligatures w14:val="standardContextual"/>
              </w:rPr>
              <w:t>Directors: R Meeske, E Ferreira, B Brown | Co. Reg. No:2005/038944/07</w:t>
            </w:r>
          </w:p>
          <w:p w14:paraId="64E56A0A" w14:textId="77777777" w:rsidR="00EE4FF4" w:rsidRPr="00047C89" w:rsidRDefault="00EE4FF4" w:rsidP="00EE4FF4">
            <w:pPr>
              <w:pStyle w:val="Footer"/>
              <w:rPr>
                <w:lang w:val="pt-BR"/>
              </w:rPr>
            </w:pPr>
          </w:p>
          <w:p w14:paraId="685F891B" w14:textId="5021E031" w:rsidR="00CB41FA" w:rsidRPr="008825E5" w:rsidRDefault="00000000">
            <w:pPr>
              <w:pStyle w:val="Footer"/>
              <w:jc w:val="center"/>
              <w:rPr>
                <w:rFonts w:cs="Arial"/>
                <w:sz w:val="18"/>
                <w:szCs w:val="18"/>
              </w:rPr>
            </w:pPr>
          </w:p>
        </w:sdtContent>
      </w:sdt>
    </w:sdtContent>
  </w:sdt>
  <w:p w14:paraId="5C8FE3FC" w14:textId="64AE935C" w:rsidR="002F2656" w:rsidRPr="008825E5" w:rsidRDefault="002F2656">
    <w:pPr>
      <w:pStyle w:val="Footer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00F5F6" w14:textId="77777777" w:rsidR="00D31D6A" w:rsidRPr="008825E5" w:rsidRDefault="00D31D6A" w:rsidP="00DD0D6B">
      <w:pPr>
        <w:spacing w:after="0" w:line="240" w:lineRule="auto"/>
      </w:pPr>
      <w:r w:rsidRPr="008825E5">
        <w:separator/>
      </w:r>
    </w:p>
  </w:footnote>
  <w:footnote w:type="continuationSeparator" w:id="0">
    <w:p w14:paraId="54A58C54" w14:textId="77777777" w:rsidR="00D31D6A" w:rsidRPr="008825E5" w:rsidRDefault="00D31D6A" w:rsidP="00DD0D6B">
      <w:pPr>
        <w:spacing w:after="0" w:line="240" w:lineRule="auto"/>
      </w:pPr>
      <w:r w:rsidRPr="008825E5">
        <w:continuationSeparator/>
      </w:r>
    </w:p>
  </w:footnote>
  <w:footnote w:type="continuationNotice" w:id="1">
    <w:p w14:paraId="5C718F2D" w14:textId="77777777" w:rsidR="00D31D6A" w:rsidRPr="008825E5" w:rsidRDefault="00D31D6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23658" w14:textId="71F8B2AE" w:rsidR="002F2656" w:rsidRPr="008825E5" w:rsidRDefault="00666EF4">
    <w:pPr>
      <w:pStyle w:val="Header"/>
    </w:pPr>
    <w:r w:rsidRPr="008825E5">
      <w:rPr>
        <w:noProof/>
      </w:rPr>
      <w:drawing>
        <wp:anchor distT="0" distB="0" distL="114300" distR="114300" simplePos="0" relativeHeight="251660288" behindDoc="0" locked="0" layoutInCell="1" allowOverlap="1" wp14:anchorId="6CEBB265" wp14:editId="40D725BF">
          <wp:simplePos x="0" y="0"/>
          <wp:positionH relativeFrom="column">
            <wp:posOffset>-933450</wp:posOffset>
          </wp:positionH>
          <wp:positionV relativeFrom="paragraph">
            <wp:posOffset>-451485</wp:posOffset>
          </wp:positionV>
          <wp:extent cx="7604260" cy="778510"/>
          <wp:effectExtent l="0" t="0" r="0" b="2540"/>
          <wp:wrapThrough wrapText="bothSides">
            <wp:wrapPolygon edited="0">
              <wp:start x="0" y="0"/>
              <wp:lineTo x="0" y="21142"/>
              <wp:lineTo x="9199" y="21142"/>
              <wp:lineTo x="12284" y="21142"/>
              <wp:lineTo x="18939" y="18499"/>
              <wp:lineTo x="21158" y="15856"/>
              <wp:lineTo x="21212" y="9514"/>
              <wp:lineTo x="20725" y="7400"/>
              <wp:lineTo x="20509" y="4228"/>
              <wp:lineTo x="15422" y="0"/>
              <wp:lineTo x="0" y="0"/>
            </wp:wrapPolygon>
          </wp:wrapThrough>
          <wp:docPr id="14482479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1746405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426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05CB"/>
    <w:multiLevelType w:val="hybridMultilevel"/>
    <w:tmpl w:val="A9D6F12E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1B94968"/>
    <w:multiLevelType w:val="hybridMultilevel"/>
    <w:tmpl w:val="A0321A9E"/>
    <w:lvl w:ilvl="0" w:tplc="E3D64E4E">
      <w:start w:val="2"/>
      <w:numFmt w:val="bullet"/>
      <w:lvlText w:val=""/>
      <w:lvlJc w:val="left"/>
      <w:pPr>
        <w:ind w:left="1212" w:hanging="852"/>
      </w:pPr>
      <w:rPr>
        <w:rFonts w:ascii="Symbol" w:eastAsiaTheme="minorEastAsia" w:hAnsi="Symbol" w:cstheme="minorHAns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26BDA"/>
    <w:multiLevelType w:val="hybridMultilevel"/>
    <w:tmpl w:val="B35A015E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A35B9F"/>
    <w:multiLevelType w:val="hybridMultilevel"/>
    <w:tmpl w:val="7F2ADE2A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76C6F84"/>
    <w:multiLevelType w:val="hybridMultilevel"/>
    <w:tmpl w:val="D17E52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271CC"/>
    <w:multiLevelType w:val="hybridMultilevel"/>
    <w:tmpl w:val="1B525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C6BCD"/>
    <w:multiLevelType w:val="hybridMultilevel"/>
    <w:tmpl w:val="D38C2588"/>
    <w:lvl w:ilvl="0" w:tplc="1C090017">
      <w:start w:val="1"/>
      <w:numFmt w:val="lowerLetter"/>
      <w:lvlText w:val="%1)"/>
      <w:lvlJc w:val="left"/>
      <w:pPr>
        <w:ind w:left="2062" w:hanging="360"/>
      </w:pPr>
    </w:lvl>
    <w:lvl w:ilvl="1" w:tplc="1C090019" w:tentative="1">
      <w:start w:val="1"/>
      <w:numFmt w:val="lowerLetter"/>
      <w:lvlText w:val="%2."/>
      <w:lvlJc w:val="left"/>
      <w:pPr>
        <w:ind w:left="2782" w:hanging="360"/>
      </w:pPr>
    </w:lvl>
    <w:lvl w:ilvl="2" w:tplc="1C09001B" w:tentative="1">
      <w:start w:val="1"/>
      <w:numFmt w:val="lowerRoman"/>
      <w:lvlText w:val="%3."/>
      <w:lvlJc w:val="right"/>
      <w:pPr>
        <w:ind w:left="3502" w:hanging="180"/>
      </w:pPr>
    </w:lvl>
    <w:lvl w:ilvl="3" w:tplc="1C09000F" w:tentative="1">
      <w:start w:val="1"/>
      <w:numFmt w:val="decimal"/>
      <w:lvlText w:val="%4."/>
      <w:lvlJc w:val="left"/>
      <w:pPr>
        <w:ind w:left="4222" w:hanging="360"/>
      </w:pPr>
    </w:lvl>
    <w:lvl w:ilvl="4" w:tplc="1C090019" w:tentative="1">
      <w:start w:val="1"/>
      <w:numFmt w:val="lowerLetter"/>
      <w:lvlText w:val="%5."/>
      <w:lvlJc w:val="left"/>
      <w:pPr>
        <w:ind w:left="4942" w:hanging="360"/>
      </w:pPr>
    </w:lvl>
    <w:lvl w:ilvl="5" w:tplc="1C09001B" w:tentative="1">
      <w:start w:val="1"/>
      <w:numFmt w:val="lowerRoman"/>
      <w:lvlText w:val="%6."/>
      <w:lvlJc w:val="right"/>
      <w:pPr>
        <w:ind w:left="5662" w:hanging="180"/>
      </w:pPr>
    </w:lvl>
    <w:lvl w:ilvl="6" w:tplc="1C09000F" w:tentative="1">
      <w:start w:val="1"/>
      <w:numFmt w:val="decimal"/>
      <w:lvlText w:val="%7."/>
      <w:lvlJc w:val="left"/>
      <w:pPr>
        <w:ind w:left="6382" w:hanging="360"/>
      </w:pPr>
    </w:lvl>
    <w:lvl w:ilvl="7" w:tplc="1C090019" w:tentative="1">
      <w:start w:val="1"/>
      <w:numFmt w:val="lowerLetter"/>
      <w:lvlText w:val="%8."/>
      <w:lvlJc w:val="left"/>
      <w:pPr>
        <w:ind w:left="7102" w:hanging="360"/>
      </w:pPr>
    </w:lvl>
    <w:lvl w:ilvl="8" w:tplc="1C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7" w15:restartNumberingAfterBreak="0">
    <w:nsid w:val="1023473D"/>
    <w:multiLevelType w:val="hybridMultilevel"/>
    <w:tmpl w:val="8354C23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8E4336"/>
    <w:multiLevelType w:val="multilevel"/>
    <w:tmpl w:val="4F18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37245C"/>
    <w:multiLevelType w:val="hybridMultilevel"/>
    <w:tmpl w:val="18502BC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F1698"/>
    <w:multiLevelType w:val="hybridMultilevel"/>
    <w:tmpl w:val="D54EB63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8B0CC0"/>
    <w:multiLevelType w:val="multilevel"/>
    <w:tmpl w:val="9F98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7A4043"/>
    <w:multiLevelType w:val="multilevel"/>
    <w:tmpl w:val="F564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8A6D0D"/>
    <w:multiLevelType w:val="hybridMultilevel"/>
    <w:tmpl w:val="C11E31E2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A781972"/>
    <w:multiLevelType w:val="multilevel"/>
    <w:tmpl w:val="D3CE2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AC1AD9"/>
    <w:multiLevelType w:val="multilevel"/>
    <w:tmpl w:val="5A04D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73725A"/>
    <w:multiLevelType w:val="hybridMultilevel"/>
    <w:tmpl w:val="8A0EACB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87A0E"/>
    <w:multiLevelType w:val="hybridMultilevel"/>
    <w:tmpl w:val="F110776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1F721A"/>
    <w:multiLevelType w:val="hybridMultilevel"/>
    <w:tmpl w:val="6328954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93618"/>
    <w:multiLevelType w:val="hybridMultilevel"/>
    <w:tmpl w:val="1B525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D00E01"/>
    <w:multiLevelType w:val="multilevel"/>
    <w:tmpl w:val="F1AC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D02DEE"/>
    <w:multiLevelType w:val="hybridMultilevel"/>
    <w:tmpl w:val="6846CDE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446EE1"/>
    <w:multiLevelType w:val="multilevel"/>
    <w:tmpl w:val="F60CC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007B23"/>
    <w:multiLevelType w:val="hybridMultilevel"/>
    <w:tmpl w:val="68A4ECF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9259D"/>
    <w:multiLevelType w:val="multilevel"/>
    <w:tmpl w:val="62E43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0553EA"/>
    <w:multiLevelType w:val="hybridMultilevel"/>
    <w:tmpl w:val="F2FC6C74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94507A"/>
    <w:multiLevelType w:val="multilevel"/>
    <w:tmpl w:val="4AB2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286DBB"/>
    <w:multiLevelType w:val="hybridMultilevel"/>
    <w:tmpl w:val="CD107712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75F6DF6"/>
    <w:multiLevelType w:val="hybridMultilevel"/>
    <w:tmpl w:val="2D3A9662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39BF0C59"/>
    <w:multiLevelType w:val="multilevel"/>
    <w:tmpl w:val="DFEE7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175702"/>
    <w:multiLevelType w:val="multilevel"/>
    <w:tmpl w:val="3D5C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DF6496"/>
    <w:multiLevelType w:val="multilevel"/>
    <w:tmpl w:val="5942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D720ED"/>
    <w:multiLevelType w:val="hybridMultilevel"/>
    <w:tmpl w:val="2EE464BA"/>
    <w:lvl w:ilvl="0" w:tplc="1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3F904891"/>
    <w:multiLevelType w:val="multilevel"/>
    <w:tmpl w:val="68A4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141501"/>
    <w:multiLevelType w:val="multilevel"/>
    <w:tmpl w:val="F518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4D0899"/>
    <w:multiLevelType w:val="hybridMultilevel"/>
    <w:tmpl w:val="2430B688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4802342A"/>
    <w:multiLevelType w:val="hybridMultilevel"/>
    <w:tmpl w:val="E3828D5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245FA4"/>
    <w:multiLevelType w:val="multilevel"/>
    <w:tmpl w:val="C6821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7B5242"/>
    <w:multiLevelType w:val="hybridMultilevel"/>
    <w:tmpl w:val="1B525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C234D9"/>
    <w:multiLevelType w:val="hybridMultilevel"/>
    <w:tmpl w:val="2FE25102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DAF75C7"/>
    <w:multiLevelType w:val="hybridMultilevel"/>
    <w:tmpl w:val="3D1A9FB0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E9E3697"/>
    <w:multiLevelType w:val="hybridMultilevel"/>
    <w:tmpl w:val="094ACE8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00B007A"/>
    <w:multiLevelType w:val="hybridMultilevel"/>
    <w:tmpl w:val="D11CD92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CE24B2"/>
    <w:multiLevelType w:val="hybridMultilevel"/>
    <w:tmpl w:val="E042F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46A38F0"/>
    <w:multiLevelType w:val="hybridMultilevel"/>
    <w:tmpl w:val="15D025C2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73376C5"/>
    <w:multiLevelType w:val="hybridMultilevel"/>
    <w:tmpl w:val="1B525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B54A18"/>
    <w:multiLevelType w:val="hybridMultilevel"/>
    <w:tmpl w:val="AB1612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C8D1CDE"/>
    <w:multiLevelType w:val="hybridMultilevel"/>
    <w:tmpl w:val="1B525B6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2F4BD1"/>
    <w:multiLevelType w:val="hybridMultilevel"/>
    <w:tmpl w:val="B35A015E"/>
    <w:lvl w:ilvl="0" w:tplc="1C090017">
      <w:start w:val="1"/>
      <w:numFmt w:val="lowerLetter"/>
      <w:lvlText w:val="%1)"/>
      <w:lvlJc w:val="left"/>
      <w:pPr>
        <w:ind w:left="1211" w:hanging="360"/>
      </w:pPr>
    </w:lvl>
    <w:lvl w:ilvl="1" w:tplc="1C090019" w:tentative="1">
      <w:start w:val="1"/>
      <w:numFmt w:val="lowerLetter"/>
      <w:lvlText w:val="%2."/>
      <w:lvlJc w:val="left"/>
      <w:pPr>
        <w:ind w:left="1931" w:hanging="360"/>
      </w:pPr>
    </w:lvl>
    <w:lvl w:ilvl="2" w:tplc="1C09001B" w:tentative="1">
      <w:start w:val="1"/>
      <w:numFmt w:val="lowerRoman"/>
      <w:lvlText w:val="%3."/>
      <w:lvlJc w:val="right"/>
      <w:pPr>
        <w:ind w:left="2651" w:hanging="180"/>
      </w:pPr>
    </w:lvl>
    <w:lvl w:ilvl="3" w:tplc="1C09000F" w:tentative="1">
      <w:start w:val="1"/>
      <w:numFmt w:val="decimal"/>
      <w:lvlText w:val="%4."/>
      <w:lvlJc w:val="left"/>
      <w:pPr>
        <w:ind w:left="3371" w:hanging="360"/>
      </w:pPr>
    </w:lvl>
    <w:lvl w:ilvl="4" w:tplc="1C090019" w:tentative="1">
      <w:start w:val="1"/>
      <w:numFmt w:val="lowerLetter"/>
      <w:lvlText w:val="%5."/>
      <w:lvlJc w:val="left"/>
      <w:pPr>
        <w:ind w:left="4091" w:hanging="360"/>
      </w:pPr>
    </w:lvl>
    <w:lvl w:ilvl="5" w:tplc="1C09001B" w:tentative="1">
      <w:start w:val="1"/>
      <w:numFmt w:val="lowerRoman"/>
      <w:lvlText w:val="%6."/>
      <w:lvlJc w:val="right"/>
      <w:pPr>
        <w:ind w:left="4811" w:hanging="180"/>
      </w:pPr>
    </w:lvl>
    <w:lvl w:ilvl="6" w:tplc="1C09000F" w:tentative="1">
      <w:start w:val="1"/>
      <w:numFmt w:val="decimal"/>
      <w:lvlText w:val="%7."/>
      <w:lvlJc w:val="left"/>
      <w:pPr>
        <w:ind w:left="5531" w:hanging="360"/>
      </w:pPr>
    </w:lvl>
    <w:lvl w:ilvl="7" w:tplc="1C090019" w:tentative="1">
      <w:start w:val="1"/>
      <w:numFmt w:val="lowerLetter"/>
      <w:lvlText w:val="%8."/>
      <w:lvlJc w:val="left"/>
      <w:pPr>
        <w:ind w:left="6251" w:hanging="360"/>
      </w:pPr>
    </w:lvl>
    <w:lvl w:ilvl="8" w:tplc="1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9" w15:restartNumberingAfterBreak="0">
    <w:nsid w:val="7047120B"/>
    <w:multiLevelType w:val="multilevel"/>
    <w:tmpl w:val="1C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 w15:restartNumberingAfterBreak="0">
    <w:nsid w:val="71B172EC"/>
    <w:multiLevelType w:val="hybridMultilevel"/>
    <w:tmpl w:val="354CF7D8"/>
    <w:lvl w:ilvl="0" w:tplc="FFFFFFFF">
      <w:start w:val="1"/>
      <w:numFmt w:val="lowerLetter"/>
      <w:lvlText w:val="%1)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1" w15:restartNumberingAfterBreak="0">
    <w:nsid w:val="761436B7"/>
    <w:multiLevelType w:val="multilevel"/>
    <w:tmpl w:val="B35C6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6520AB7"/>
    <w:multiLevelType w:val="hybridMultilevel"/>
    <w:tmpl w:val="6956A1EE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84C5C07"/>
    <w:multiLevelType w:val="hybridMultilevel"/>
    <w:tmpl w:val="8CD66E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AAD1433"/>
    <w:multiLevelType w:val="multilevel"/>
    <w:tmpl w:val="183AE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2B3B97"/>
    <w:multiLevelType w:val="hybridMultilevel"/>
    <w:tmpl w:val="1B525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2D0B43"/>
    <w:multiLevelType w:val="hybridMultilevel"/>
    <w:tmpl w:val="68FC19B8"/>
    <w:lvl w:ilvl="0" w:tplc="1C090017">
      <w:start w:val="1"/>
      <w:numFmt w:val="lowerLetter"/>
      <w:lvlText w:val="%1)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D876CE3"/>
    <w:multiLevelType w:val="hybridMultilevel"/>
    <w:tmpl w:val="245A1A0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1232AE"/>
    <w:multiLevelType w:val="multilevel"/>
    <w:tmpl w:val="1464C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294731">
    <w:abstractNumId w:val="46"/>
  </w:num>
  <w:num w:numId="2" w16cid:durableId="150871181">
    <w:abstractNumId w:val="10"/>
  </w:num>
  <w:num w:numId="3" w16cid:durableId="804665640">
    <w:abstractNumId w:val="49"/>
  </w:num>
  <w:num w:numId="4" w16cid:durableId="589313325">
    <w:abstractNumId w:val="42"/>
  </w:num>
  <w:num w:numId="5" w16cid:durableId="1713190155">
    <w:abstractNumId w:val="16"/>
  </w:num>
  <w:num w:numId="6" w16cid:durableId="1276214905">
    <w:abstractNumId w:val="23"/>
  </w:num>
  <w:num w:numId="7" w16cid:durableId="167525100">
    <w:abstractNumId w:val="18"/>
  </w:num>
  <w:num w:numId="8" w16cid:durableId="688028530">
    <w:abstractNumId w:val="9"/>
  </w:num>
  <w:num w:numId="9" w16cid:durableId="1095514292">
    <w:abstractNumId w:val="57"/>
  </w:num>
  <w:num w:numId="10" w16cid:durableId="1587691437">
    <w:abstractNumId w:val="47"/>
  </w:num>
  <w:num w:numId="11" w16cid:durableId="633098024">
    <w:abstractNumId w:val="45"/>
  </w:num>
  <w:num w:numId="12" w16cid:durableId="1403286761">
    <w:abstractNumId w:val="55"/>
  </w:num>
  <w:num w:numId="13" w16cid:durableId="1788617135">
    <w:abstractNumId w:val="4"/>
  </w:num>
  <w:num w:numId="14" w16cid:durableId="1696078374">
    <w:abstractNumId w:val="5"/>
  </w:num>
  <w:num w:numId="15" w16cid:durableId="1695377909">
    <w:abstractNumId w:val="19"/>
  </w:num>
  <w:num w:numId="16" w16cid:durableId="1787114836">
    <w:abstractNumId w:val="38"/>
  </w:num>
  <w:num w:numId="17" w16cid:durableId="1660230977">
    <w:abstractNumId w:val="53"/>
  </w:num>
  <w:num w:numId="18" w16cid:durableId="1302079623">
    <w:abstractNumId w:val="17"/>
  </w:num>
  <w:num w:numId="19" w16cid:durableId="1760256006">
    <w:abstractNumId w:val="32"/>
  </w:num>
  <w:num w:numId="20" w16cid:durableId="759251815">
    <w:abstractNumId w:val="7"/>
  </w:num>
  <w:num w:numId="21" w16cid:durableId="21244251">
    <w:abstractNumId w:val="25"/>
  </w:num>
  <w:num w:numId="22" w16cid:durableId="772285104">
    <w:abstractNumId w:val="56"/>
  </w:num>
  <w:num w:numId="23" w16cid:durableId="1228148166">
    <w:abstractNumId w:val="13"/>
  </w:num>
  <w:num w:numId="24" w16cid:durableId="47609065">
    <w:abstractNumId w:val="44"/>
  </w:num>
  <w:num w:numId="25" w16cid:durableId="1595698376">
    <w:abstractNumId w:val="52"/>
  </w:num>
  <w:num w:numId="26" w16cid:durableId="713043612">
    <w:abstractNumId w:val="40"/>
  </w:num>
  <w:num w:numId="27" w16cid:durableId="26757671">
    <w:abstractNumId w:val="3"/>
  </w:num>
  <w:num w:numId="28" w16cid:durableId="401871977">
    <w:abstractNumId w:val="27"/>
  </w:num>
  <w:num w:numId="29" w16cid:durableId="395275488">
    <w:abstractNumId w:val="6"/>
  </w:num>
  <w:num w:numId="30" w16cid:durableId="164133672">
    <w:abstractNumId w:val="48"/>
  </w:num>
  <w:num w:numId="31" w16cid:durableId="550926576">
    <w:abstractNumId w:val="39"/>
  </w:num>
  <w:num w:numId="32" w16cid:durableId="217597511">
    <w:abstractNumId w:val="50"/>
  </w:num>
  <w:num w:numId="33" w16cid:durableId="1566259171">
    <w:abstractNumId w:val="0"/>
  </w:num>
  <w:num w:numId="34" w16cid:durableId="170336964">
    <w:abstractNumId w:val="35"/>
  </w:num>
  <w:num w:numId="35" w16cid:durableId="996690365">
    <w:abstractNumId w:val="28"/>
  </w:num>
  <w:num w:numId="36" w16cid:durableId="1561136797">
    <w:abstractNumId w:val="2"/>
  </w:num>
  <w:num w:numId="37" w16cid:durableId="1578320394">
    <w:abstractNumId w:val="31"/>
  </w:num>
  <w:num w:numId="38" w16cid:durableId="410977143">
    <w:abstractNumId w:val="22"/>
  </w:num>
  <w:num w:numId="39" w16cid:durableId="1901789471">
    <w:abstractNumId w:val="11"/>
  </w:num>
  <w:num w:numId="40" w16cid:durableId="2145611259">
    <w:abstractNumId w:val="20"/>
  </w:num>
  <w:num w:numId="41" w16cid:durableId="988558085">
    <w:abstractNumId w:val="26"/>
  </w:num>
  <w:num w:numId="42" w16cid:durableId="1346326726">
    <w:abstractNumId w:val="37"/>
  </w:num>
  <w:num w:numId="43" w16cid:durableId="164906480">
    <w:abstractNumId w:val="34"/>
  </w:num>
  <w:num w:numId="44" w16cid:durableId="2058234547">
    <w:abstractNumId w:val="36"/>
  </w:num>
  <w:num w:numId="45" w16cid:durableId="242879572">
    <w:abstractNumId w:val="8"/>
  </w:num>
  <w:num w:numId="46" w16cid:durableId="1834296884">
    <w:abstractNumId w:val="54"/>
  </w:num>
  <w:num w:numId="47" w16cid:durableId="1583755521">
    <w:abstractNumId w:val="24"/>
  </w:num>
  <w:num w:numId="48" w16cid:durableId="931166107">
    <w:abstractNumId w:val="51"/>
  </w:num>
  <w:num w:numId="49" w16cid:durableId="302270719">
    <w:abstractNumId w:val="30"/>
  </w:num>
  <w:num w:numId="50" w16cid:durableId="1935630545">
    <w:abstractNumId w:val="43"/>
  </w:num>
  <w:num w:numId="51" w16cid:durableId="131796659">
    <w:abstractNumId w:val="58"/>
  </w:num>
  <w:num w:numId="52" w16cid:durableId="892890844">
    <w:abstractNumId w:val="12"/>
  </w:num>
  <w:num w:numId="53" w16cid:durableId="709963926">
    <w:abstractNumId w:val="29"/>
  </w:num>
  <w:num w:numId="54" w16cid:durableId="1270970872">
    <w:abstractNumId w:val="14"/>
  </w:num>
  <w:num w:numId="55" w16cid:durableId="937059859">
    <w:abstractNumId w:val="21"/>
  </w:num>
  <w:num w:numId="56" w16cid:durableId="10647159">
    <w:abstractNumId w:val="1"/>
  </w:num>
  <w:num w:numId="57" w16cid:durableId="1237016857">
    <w:abstractNumId w:val="41"/>
  </w:num>
  <w:num w:numId="58" w16cid:durableId="1508668287">
    <w:abstractNumId w:val="33"/>
  </w:num>
  <w:num w:numId="59" w16cid:durableId="1137916369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85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Njc0MDOyMLOwMDZT0lEKTi0uzszPAykwNK0FAMYwMrYtAAAA"/>
  </w:docVars>
  <w:rsids>
    <w:rsidRoot w:val="00AE5A78"/>
    <w:rsid w:val="000006AD"/>
    <w:rsid w:val="0000151B"/>
    <w:rsid w:val="00003815"/>
    <w:rsid w:val="000050A8"/>
    <w:rsid w:val="00005EC5"/>
    <w:rsid w:val="00006734"/>
    <w:rsid w:val="00007762"/>
    <w:rsid w:val="00010771"/>
    <w:rsid w:val="0001118D"/>
    <w:rsid w:val="00012897"/>
    <w:rsid w:val="00012BC4"/>
    <w:rsid w:val="000135BD"/>
    <w:rsid w:val="0001382D"/>
    <w:rsid w:val="00014163"/>
    <w:rsid w:val="000143A5"/>
    <w:rsid w:val="000163F7"/>
    <w:rsid w:val="0001667E"/>
    <w:rsid w:val="00016D4D"/>
    <w:rsid w:val="00020225"/>
    <w:rsid w:val="00020427"/>
    <w:rsid w:val="000209B5"/>
    <w:rsid w:val="00021F94"/>
    <w:rsid w:val="0002311E"/>
    <w:rsid w:val="00023850"/>
    <w:rsid w:val="00024026"/>
    <w:rsid w:val="000248BC"/>
    <w:rsid w:val="000253CE"/>
    <w:rsid w:val="00025540"/>
    <w:rsid w:val="00025DC0"/>
    <w:rsid w:val="00025EC4"/>
    <w:rsid w:val="00026BC1"/>
    <w:rsid w:val="00027860"/>
    <w:rsid w:val="00030554"/>
    <w:rsid w:val="00030CDA"/>
    <w:rsid w:val="0003101D"/>
    <w:rsid w:val="000310C4"/>
    <w:rsid w:val="00032A9D"/>
    <w:rsid w:val="00033666"/>
    <w:rsid w:val="000338A7"/>
    <w:rsid w:val="0003433D"/>
    <w:rsid w:val="00034601"/>
    <w:rsid w:val="00035744"/>
    <w:rsid w:val="00037F28"/>
    <w:rsid w:val="000403DB"/>
    <w:rsid w:val="000417DC"/>
    <w:rsid w:val="0004327D"/>
    <w:rsid w:val="00043970"/>
    <w:rsid w:val="00043BB4"/>
    <w:rsid w:val="0004443A"/>
    <w:rsid w:val="00044C8B"/>
    <w:rsid w:val="00046D82"/>
    <w:rsid w:val="00047C89"/>
    <w:rsid w:val="000500CD"/>
    <w:rsid w:val="000501C4"/>
    <w:rsid w:val="000504F0"/>
    <w:rsid w:val="000514D3"/>
    <w:rsid w:val="000519EB"/>
    <w:rsid w:val="00052B30"/>
    <w:rsid w:val="00054006"/>
    <w:rsid w:val="00054942"/>
    <w:rsid w:val="00054D2A"/>
    <w:rsid w:val="0005595D"/>
    <w:rsid w:val="000559FB"/>
    <w:rsid w:val="00055F21"/>
    <w:rsid w:val="000561D9"/>
    <w:rsid w:val="00056379"/>
    <w:rsid w:val="0005753F"/>
    <w:rsid w:val="00061094"/>
    <w:rsid w:val="00062E9B"/>
    <w:rsid w:val="000649A0"/>
    <w:rsid w:val="00064C85"/>
    <w:rsid w:val="00065328"/>
    <w:rsid w:val="0006537F"/>
    <w:rsid w:val="00065A91"/>
    <w:rsid w:val="00066604"/>
    <w:rsid w:val="00066AE2"/>
    <w:rsid w:val="000673C5"/>
    <w:rsid w:val="00067D1D"/>
    <w:rsid w:val="000701CF"/>
    <w:rsid w:val="00070C24"/>
    <w:rsid w:val="00070E88"/>
    <w:rsid w:val="000727EB"/>
    <w:rsid w:val="00072C81"/>
    <w:rsid w:val="0007655B"/>
    <w:rsid w:val="00077320"/>
    <w:rsid w:val="000774D2"/>
    <w:rsid w:val="000817B1"/>
    <w:rsid w:val="000821BB"/>
    <w:rsid w:val="00084307"/>
    <w:rsid w:val="000844AE"/>
    <w:rsid w:val="00084E45"/>
    <w:rsid w:val="00084E4E"/>
    <w:rsid w:val="00085195"/>
    <w:rsid w:val="000855C9"/>
    <w:rsid w:val="00086314"/>
    <w:rsid w:val="00087C7B"/>
    <w:rsid w:val="00087D1F"/>
    <w:rsid w:val="000911D7"/>
    <w:rsid w:val="00091303"/>
    <w:rsid w:val="00091651"/>
    <w:rsid w:val="00091EE8"/>
    <w:rsid w:val="00093A24"/>
    <w:rsid w:val="00094391"/>
    <w:rsid w:val="00094797"/>
    <w:rsid w:val="00094A00"/>
    <w:rsid w:val="000950A9"/>
    <w:rsid w:val="000A0334"/>
    <w:rsid w:val="000A03ED"/>
    <w:rsid w:val="000A0E3A"/>
    <w:rsid w:val="000A39D6"/>
    <w:rsid w:val="000A3DD8"/>
    <w:rsid w:val="000A494A"/>
    <w:rsid w:val="000A52FC"/>
    <w:rsid w:val="000A58A1"/>
    <w:rsid w:val="000A6D08"/>
    <w:rsid w:val="000B1100"/>
    <w:rsid w:val="000B1A0D"/>
    <w:rsid w:val="000B1D04"/>
    <w:rsid w:val="000B3DE5"/>
    <w:rsid w:val="000B4BDF"/>
    <w:rsid w:val="000B5191"/>
    <w:rsid w:val="000B6340"/>
    <w:rsid w:val="000B63AA"/>
    <w:rsid w:val="000B6545"/>
    <w:rsid w:val="000B6FBC"/>
    <w:rsid w:val="000B739A"/>
    <w:rsid w:val="000B7C41"/>
    <w:rsid w:val="000C0360"/>
    <w:rsid w:val="000C04CE"/>
    <w:rsid w:val="000C08EB"/>
    <w:rsid w:val="000C1175"/>
    <w:rsid w:val="000C1B5F"/>
    <w:rsid w:val="000C1E68"/>
    <w:rsid w:val="000C3B1E"/>
    <w:rsid w:val="000C479B"/>
    <w:rsid w:val="000C49DA"/>
    <w:rsid w:val="000C6235"/>
    <w:rsid w:val="000C7929"/>
    <w:rsid w:val="000C7BEC"/>
    <w:rsid w:val="000D1204"/>
    <w:rsid w:val="000D188D"/>
    <w:rsid w:val="000D1926"/>
    <w:rsid w:val="000D1B9D"/>
    <w:rsid w:val="000D4CC3"/>
    <w:rsid w:val="000D5200"/>
    <w:rsid w:val="000D55E6"/>
    <w:rsid w:val="000D58DF"/>
    <w:rsid w:val="000D667D"/>
    <w:rsid w:val="000E16EB"/>
    <w:rsid w:val="000E180F"/>
    <w:rsid w:val="000E211F"/>
    <w:rsid w:val="000E4B35"/>
    <w:rsid w:val="000E4D2D"/>
    <w:rsid w:val="000E5E14"/>
    <w:rsid w:val="000E62C5"/>
    <w:rsid w:val="000E672E"/>
    <w:rsid w:val="000E6809"/>
    <w:rsid w:val="000E696E"/>
    <w:rsid w:val="000E70D1"/>
    <w:rsid w:val="000E75E1"/>
    <w:rsid w:val="000E7E70"/>
    <w:rsid w:val="000F22CA"/>
    <w:rsid w:val="000F3390"/>
    <w:rsid w:val="000F359B"/>
    <w:rsid w:val="000F3745"/>
    <w:rsid w:val="000F412F"/>
    <w:rsid w:val="000F4139"/>
    <w:rsid w:val="000F513C"/>
    <w:rsid w:val="000F5A29"/>
    <w:rsid w:val="000F5A53"/>
    <w:rsid w:val="000F676A"/>
    <w:rsid w:val="000F6FD7"/>
    <w:rsid w:val="000F72FA"/>
    <w:rsid w:val="000F7D8D"/>
    <w:rsid w:val="00100530"/>
    <w:rsid w:val="00100C02"/>
    <w:rsid w:val="00102A9A"/>
    <w:rsid w:val="00103146"/>
    <w:rsid w:val="001038FE"/>
    <w:rsid w:val="001051F2"/>
    <w:rsid w:val="00105F5E"/>
    <w:rsid w:val="001068DA"/>
    <w:rsid w:val="00107476"/>
    <w:rsid w:val="001075D2"/>
    <w:rsid w:val="00107E3B"/>
    <w:rsid w:val="001107BC"/>
    <w:rsid w:val="001113A0"/>
    <w:rsid w:val="00111ADB"/>
    <w:rsid w:val="00113597"/>
    <w:rsid w:val="00113950"/>
    <w:rsid w:val="00114950"/>
    <w:rsid w:val="001153C1"/>
    <w:rsid w:val="001162E9"/>
    <w:rsid w:val="00116F69"/>
    <w:rsid w:val="0011795E"/>
    <w:rsid w:val="00120F1E"/>
    <w:rsid w:val="00120F3B"/>
    <w:rsid w:val="0012254B"/>
    <w:rsid w:val="00122E85"/>
    <w:rsid w:val="00123705"/>
    <w:rsid w:val="00123D79"/>
    <w:rsid w:val="001240A7"/>
    <w:rsid w:val="0012451E"/>
    <w:rsid w:val="0012583F"/>
    <w:rsid w:val="00125FA0"/>
    <w:rsid w:val="00126491"/>
    <w:rsid w:val="0012673A"/>
    <w:rsid w:val="0013037C"/>
    <w:rsid w:val="001308BC"/>
    <w:rsid w:val="00131477"/>
    <w:rsid w:val="001326A4"/>
    <w:rsid w:val="00132CAF"/>
    <w:rsid w:val="00134D5D"/>
    <w:rsid w:val="00136315"/>
    <w:rsid w:val="00136645"/>
    <w:rsid w:val="00136C46"/>
    <w:rsid w:val="00136F7D"/>
    <w:rsid w:val="00141B60"/>
    <w:rsid w:val="00142BB7"/>
    <w:rsid w:val="00142EF4"/>
    <w:rsid w:val="00143D9C"/>
    <w:rsid w:val="00145FC4"/>
    <w:rsid w:val="00146151"/>
    <w:rsid w:val="001462B8"/>
    <w:rsid w:val="0014791B"/>
    <w:rsid w:val="00147B18"/>
    <w:rsid w:val="00147DF4"/>
    <w:rsid w:val="00150046"/>
    <w:rsid w:val="001500C0"/>
    <w:rsid w:val="001501DA"/>
    <w:rsid w:val="001508AA"/>
    <w:rsid w:val="001517B9"/>
    <w:rsid w:val="00151E16"/>
    <w:rsid w:val="001535D1"/>
    <w:rsid w:val="00153B3D"/>
    <w:rsid w:val="00153CC9"/>
    <w:rsid w:val="00154303"/>
    <w:rsid w:val="001547B0"/>
    <w:rsid w:val="001548CF"/>
    <w:rsid w:val="00154F72"/>
    <w:rsid w:val="001554C8"/>
    <w:rsid w:val="00157557"/>
    <w:rsid w:val="00157F3E"/>
    <w:rsid w:val="001604F9"/>
    <w:rsid w:val="0016111B"/>
    <w:rsid w:val="00161A56"/>
    <w:rsid w:val="00161BE3"/>
    <w:rsid w:val="00161CA0"/>
    <w:rsid w:val="0016212E"/>
    <w:rsid w:val="001621F1"/>
    <w:rsid w:val="001623D5"/>
    <w:rsid w:val="00163209"/>
    <w:rsid w:val="00164D61"/>
    <w:rsid w:val="0016625D"/>
    <w:rsid w:val="001664D4"/>
    <w:rsid w:val="00167473"/>
    <w:rsid w:val="00167698"/>
    <w:rsid w:val="00167858"/>
    <w:rsid w:val="001719C2"/>
    <w:rsid w:val="00171A97"/>
    <w:rsid w:val="00172CA5"/>
    <w:rsid w:val="00173AA3"/>
    <w:rsid w:val="001744E0"/>
    <w:rsid w:val="0017550B"/>
    <w:rsid w:val="00175710"/>
    <w:rsid w:val="00175955"/>
    <w:rsid w:val="0017607D"/>
    <w:rsid w:val="00176DC2"/>
    <w:rsid w:val="00176E14"/>
    <w:rsid w:val="00177824"/>
    <w:rsid w:val="00177AE0"/>
    <w:rsid w:val="00181201"/>
    <w:rsid w:val="0018215A"/>
    <w:rsid w:val="00183368"/>
    <w:rsid w:val="00184F50"/>
    <w:rsid w:val="001850D0"/>
    <w:rsid w:val="001852C0"/>
    <w:rsid w:val="00187E3E"/>
    <w:rsid w:val="00187ED1"/>
    <w:rsid w:val="0019059F"/>
    <w:rsid w:val="001916C5"/>
    <w:rsid w:val="00192367"/>
    <w:rsid w:val="00192D54"/>
    <w:rsid w:val="001932CF"/>
    <w:rsid w:val="00194170"/>
    <w:rsid w:val="00194BE5"/>
    <w:rsid w:val="001961EA"/>
    <w:rsid w:val="00196261"/>
    <w:rsid w:val="00196564"/>
    <w:rsid w:val="00196B6D"/>
    <w:rsid w:val="00197411"/>
    <w:rsid w:val="00197953"/>
    <w:rsid w:val="00197BD8"/>
    <w:rsid w:val="001A06B6"/>
    <w:rsid w:val="001A117F"/>
    <w:rsid w:val="001A130C"/>
    <w:rsid w:val="001A1423"/>
    <w:rsid w:val="001A151A"/>
    <w:rsid w:val="001A1EA4"/>
    <w:rsid w:val="001A3C62"/>
    <w:rsid w:val="001A3EB9"/>
    <w:rsid w:val="001A4569"/>
    <w:rsid w:val="001A5369"/>
    <w:rsid w:val="001A70A9"/>
    <w:rsid w:val="001A77B1"/>
    <w:rsid w:val="001A7E33"/>
    <w:rsid w:val="001B137C"/>
    <w:rsid w:val="001B1524"/>
    <w:rsid w:val="001B18B8"/>
    <w:rsid w:val="001B2CB8"/>
    <w:rsid w:val="001B38D1"/>
    <w:rsid w:val="001B392B"/>
    <w:rsid w:val="001B44A3"/>
    <w:rsid w:val="001B4FE8"/>
    <w:rsid w:val="001B691E"/>
    <w:rsid w:val="001B72CA"/>
    <w:rsid w:val="001B7417"/>
    <w:rsid w:val="001B7D7C"/>
    <w:rsid w:val="001C069D"/>
    <w:rsid w:val="001C09FD"/>
    <w:rsid w:val="001C290C"/>
    <w:rsid w:val="001C2B8C"/>
    <w:rsid w:val="001C334F"/>
    <w:rsid w:val="001C345A"/>
    <w:rsid w:val="001C3AE4"/>
    <w:rsid w:val="001C3AF7"/>
    <w:rsid w:val="001C4CE3"/>
    <w:rsid w:val="001C4F2E"/>
    <w:rsid w:val="001C5765"/>
    <w:rsid w:val="001C6433"/>
    <w:rsid w:val="001C6E63"/>
    <w:rsid w:val="001C7F87"/>
    <w:rsid w:val="001D0C96"/>
    <w:rsid w:val="001D0F18"/>
    <w:rsid w:val="001D247F"/>
    <w:rsid w:val="001D2B3A"/>
    <w:rsid w:val="001D2D24"/>
    <w:rsid w:val="001D387F"/>
    <w:rsid w:val="001D3956"/>
    <w:rsid w:val="001D3ACF"/>
    <w:rsid w:val="001D5A6A"/>
    <w:rsid w:val="001D621F"/>
    <w:rsid w:val="001D7163"/>
    <w:rsid w:val="001E0C2C"/>
    <w:rsid w:val="001E178A"/>
    <w:rsid w:val="001E1798"/>
    <w:rsid w:val="001E22B6"/>
    <w:rsid w:val="001E2D01"/>
    <w:rsid w:val="001E3635"/>
    <w:rsid w:val="001E51B6"/>
    <w:rsid w:val="001E598F"/>
    <w:rsid w:val="001E621E"/>
    <w:rsid w:val="001E66C6"/>
    <w:rsid w:val="001E6A7D"/>
    <w:rsid w:val="001E6F34"/>
    <w:rsid w:val="001E737B"/>
    <w:rsid w:val="001E7F5E"/>
    <w:rsid w:val="001F0445"/>
    <w:rsid w:val="001F0601"/>
    <w:rsid w:val="001F0609"/>
    <w:rsid w:val="001F07C6"/>
    <w:rsid w:val="001F11B9"/>
    <w:rsid w:val="001F17A0"/>
    <w:rsid w:val="001F2DAA"/>
    <w:rsid w:val="001F32C0"/>
    <w:rsid w:val="001F390A"/>
    <w:rsid w:val="001F39C4"/>
    <w:rsid w:val="001F3C56"/>
    <w:rsid w:val="001F44BA"/>
    <w:rsid w:val="001F5F70"/>
    <w:rsid w:val="001F648A"/>
    <w:rsid w:val="001F6764"/>
    <w:rsid w:val="001F713A"/>
    <w:rsid w:val="001F728D"/>
    <w:rsid w:val="001F72AC"/>
    <w:rsid w:val="001F7BEC"/>
    <w:rsid w:val="00200EB5"/>
    <w:rsid w:val="00202408"/>
    <w:rsid w:val="00204F91"/>
    <w:rsid w:val="0020510C"/>
    <w:rsid w:val="002054C6"/>
    <w:rsid w:val="00205FB4"/>
    <w:rsid w:val="002068FA"/>
    <w:rsid w:val="00206A19"/>
    <w:rsid w:val="00206F3C"/>
    <w:rsid w:val="00210924"/>
    <w:rsid w:val="00210F5B"/>
    <w:rsid w:val="002117E7"/>
    <w:rsid w:val="00213754"/>
    <w:rsid w:val="0021404D"/>
    <w:rsid w:val="00216CB5"/>
    <w:rsid w:val="0021716A"/>
    <w:rsid w:val="00217C5E"/>
    <w:rsid w:val="002207F1"/>
    <w:rsid w:val="0022138D"/>
    <w:rsid w:val="00221F54"/>
    <w:rsid w:val="00221F7C"/>
    <w:rsid w:val="002230A1"/>
    <w:rsid w:val="002234EB"/>
    <w:rsid w:val="00224A01"/>
    <w:rsid w:val="00224EF3"/>
    <w:rsid w:val="00225454"/>
    <w:rsid w:val="002257DB"/>
    <w:rsid w:val="002268A3"/>
    <w:rsid w:val="002274FB"/>
    <w:rsid w:val="00227BC7"/>
    <w:rsid w:val="00227E39"/>
    <w:rsid w:val="002302D3"/>
    <w:rsid w:val="002330AE"/>
    <w:rsid w:val="002344BA"/>
    <w:rsid w:val="0023495D"/>
    <w:rsid w:val="00235C25"/>
    <w:rsid w:val="00235C66"/>
    <w:rsid w:val="0023739D"/>
    <w:rsid w:val="00237764"/>
    <w:rsid w:val="002409EC"/>
    <w:rsid w:val="00241E39"/>
    <w:rsid w:val="002421F8"/>
    <w:rsid w:val="002435ED"/>
    <w:rsid w:val="00243F2C"/>
    <w:rsid w:val="002444B0"/>
    <w:rsid w:val="00244BA0"/>
    <w:rsid w:val="00244E8C"/>
    <w:rsid w:val="0024751D"/>
    <w:rsid w:val="00251FEA"/>
    <w:rsid w:val="0025235E"/>
    <w:rsid w:val="00252DDD"/>
    <w:rsid w:val="00252E27"/>
    <w:rsid w:val="0025391D"/>
    <w:rsid w:val="00254501"/>
    <w:rsid w:val="00254B91"/>
    <w:rsid w:val="00254C86"/>
    <w:rsid w:val="002559C2"/>
    <w:rsid w:val="002573CC"/>
    <w:rsid w:val="0025779F"/>
    <w:rsid w:val="00257954"/>
    <w:rsid w:val="00257BCD"/>
    <w:rsid w:val="002604DF"/>
    <w:rsid w:val="00260620"/>
    <w:rsid w:val="002615D0"/>
    <w:rsid w:val="002617FD"/>
    <w:rsid w:val="00261F50"/>
    <w:rsid w:val="00262ED8"/>
    <w:rsid w:val="0026426A"/>
    <w:rsid w:val="002658C7"/>
    <w:rsid w:val="002660A9"/>
    <w:rsid w:val="00270DA1"/>
    <w:rsid w:val="00271438"/>
    <w:rsid w:val="00271E0B"/>
    <w:rsid w:val="00272C1A"/>
    <w:rsid w:val="00274018"/>
    <w:rsid w:val="00274AB1"/>
    <w:rsid w:val="00275507"/>
    <w:rsid w:val="00275AD1"/>
    <w:rsid w:val="002777AB"/>
    <w:rsid w:val="00277866"/>
    <w:rsid w:val="00280194"/>
    <w:rsid w:val="00280C0F"/>
    <w:rsid w:val="00281077"/>
    <w:rsid w:val="00281AD2"/>
    <w:rsid w:val="00282152"/>
    <w:rsid w:val="00282560"/>
    <w:rsid w:val="002831AC"/>
    <w:rsid w:val="002856DB"/>
    <w:rsid w:val="002862C0"/>
    <w:rsid w:val="00290EFC"/>
    <w:rsid w:val="00291267"/>
    <w:rsid w:val="00291659"/>
    <w:rsid w:val="0029180C"/>
    <w:rsid w:val="0029253D"/>
    <w:rsid w:val="00293126"/>
    <w:rsid w:val="002937D0"/>
    <w:rsid w:val="00295359"/>
    <w:rsid w:val="00297A92"/>
    <w:rsid w:val="002A009D"/>
    <w:rsid w:val="002A05B8"/>
    <w:rsid w:val="002A2B5C"/>
    <w:rsid w:val="002A52F7"/>
    <w:rsid w:val="002A5347"/>
    <w:rsid w:val="002A69C7"/>
    <w:rsid w:val="002A74F6"/>
    <w:rsid w:val="002A7BF8"/>
    <w:rsid w:val="002B06CF"/>
    <w:rsid w:val="002B088E"/>
    <w:rsid w:val="002B24E1"/>
    <w:rsid w:val="002B2964"/>
    <w:rsid w:val="002B3089"/>
    <w:rsid w:val="002B33B4"/>
    <w:rsid w:val="002B3B26"/>
    <w:rsid w:val="002B49C0"/>
    <w:rsid w:val="002B4A27"/>
    <w:rsid w:val="002B5D92"/>
    <w:rsid w:val="002B60FA"/>
    <w:rsid w:val="002B6EAA"/>
    <w:rsid w:val="002B7E7B"/>
    <w:rsid w:val="002C0031"/>
    <w:rsid w:val="002C09FD"/>
    <w:rsid w:val="002C0D3C"/>
    <w:rsid w:val="002C174B"/>
    <w:rsid w:val="002C1DAC"/>
    <w:rsid w:val="002C305B"/>
    <w:rsid w:val="002C3C59"/>
    <w:rsid w:val="002C3F6D"/>
    <w:rsid w:val="002C43E6"/>
    <w:rsid w:val="002C6417"/>
    <w:rsid w:val="002C6D77"/>
    <w:rsid w:val="002D0E85"/>
    <w:rsid w:val="002D17BD"/>
    <w:rsid w:val="002D2165"/>
    <w:rsid w:val="002D2D9C"/>
    <w:rsid w:val="002D321A"/>
    <w:rsid w:val="002D425B"/>
    <w:rsid w:val="002D43CE"/>
    <w:rsid w:val="002D49A7"/>
    <w:rsid w:val="002D5276"/>
    <w:rsid w:val="002D5CF0"/>
    <w:rsid w:val="002D643E"/>
    <w:rsid w:val="002E00A9"/>
    <w:rsid w:val="002E20B9"/>
    <w:rsid w:val="002E44DB"/>
    <w:rsid w:val="002E5777"/>
    <w:rsid w:val="002E5CF1"/>
    <w:rsid w:val="002E5EB6"/>
    <w:rsid w:val="002E6825"/>
    <w:rsid w:val="002E6A2F"/>
    <w:rsid w:val="002E7B19"/>
    <w:rsid w:val="002F00B4"/>
    <w:rsid w:val="002F0570"/>
    <w:rsid w:val="002F15ED"/>
    <w:rsid w:val="002F1D09"/>
    <w:rsid w:val="002F1D7F"/>
    <w:rsid w:val="002F2656"/>
    <w:rsid w:val="002F3088"/>
    <w:rsid w:val="002F3825"/>
    <w:rsid w:val="002F3F54"/>
    <w:rsid w:val="002F4001"/>
    <w:rsid w:val="002F4738"/>
    <w:rsid w:val="002F509F"/>
    <w:rsid w:val="002F55FD"/>
    <w:rsid w:val="002F600F"/>
    <w:rsid w:val="002F62C5"/>
    <w:rsid w:val="002F7EBB"/>
    <w:rsid w:val="002F7FB9"/>
    <w:rsid w:val="00300820"/>
    <w:rsid w:val="00300BD5"/>
    <w:rsid w:val="003018FA"/>
    <w:rsid w:val="00301F80"/>
    <w:rsid w:val="003029F7"/>
    <w:rsid w:val="00303A97"/>
    <w:rsid w:val="00303AC8"/>
    <w:rsid w:val="003041B4"/>
    <w:rsid w:val="0030463C"/>
    <w:rsid w:val="00305732"/>
    <w:rsid w:val="00305CD7"/>
    <w:rsid w:val="0030639B"/>
    <w:rsid w:val="00307F9A"/>
    <w:rsid w:val="003123C9"/>
    <w:rsid w:val="00313ACA"/>
    <w:rsid w:val="0031447E"/>
    <w:rsid w:val="00316460"/>
    <w:rsid w:val="00316542"/>
    <w:rsid w:val="00316BB5"/>
    <w:rsid w:val="00316C71"/>
    <w:rsid w:val="00320F99"/>
    <w:rsid w:val="003212CA"/>
    <w:rsid w:val="00321D87"/>
    <w:rsid w:val="00322380"/>
    <w:rsid w:val="00322DA6"/>
    <w:rsid w:val="00322DE0"/>
    <w:rsid w:val="00322F58"/>
    <w:rsid w:val="00323AFA"/>
    <w:rsid w:val="0032494A"/>
    <w:rsid w:val="0032528E"/>
    <w:rsid w:val="00325CCE"/>
    <w:rsid w:val="003262D4"/>
    <w:rsid w:val="003266C1"/>
    <w:rsid w:val="00326DB0"/>
    <w:rsid w:val="0032768C"/>
    <w:rsid w:val="00327B35"/>
    <w:rsid w:val="00330E91"/>
    <w:rsid w:val="00331FF0"/>
    <w:rsid w:val="003323A1"/>
    <w:rsid w:val="003323F7"/>
    <w:rsid w:val="003327BA"/>
    <w:rsid w:val="00332A8D"/>
    <w:rsid w:val="0033580A"/>
    <w:rsid w:val="00336E58"/>
    <w:rsid w:val="0033742C"/>
    <w:rsid w:val="00337605"/>
    <w:rsid w:val="00337E50"/>
    <w:rsid w:val="00341BCB"/>
    <w:rsid w:val="00341D8A"/>
    <w:rsid w:val="00343682"/>
    <w:rsid w:val="00343A62"/>
    <w:rsid w:val="00343FA5"/>
    <w:rsid w:val="00344351"/>
    <w:rsid w:val="00345A9C"/>
    <w:rsid w:val="00345E5D"/>
    <w:rsid w:val="00346E4A"/>
    <w:rsid w:val="0035107E"/>
    <w:rsid w:val="00352D14"/>
    <w:rsid w:val="003576AA"/>
    <w:rsid w:val="00357DE5"/>
    <w:rsid w:val="00357E46"/>
    <w:rsid w:val="00360394"/>
    <w:rsid w:val="00362FA2"/>
    <w:rsid w:val="0036336C"/>
    <w:rsid w:val="003636AF"/>
    <w:rsid w:val="00364F1C"/>
    <w:rsid w:val="00365C18"/>
    <w:rsid w:val="00370325"/>
    <w:rsid w:val="003711AB"/>
    <w:rsid w:val="003717ED"/>
    <w:rsid w:val="003720B9"/>
    <w:rsid w:val="0037211E"/>
    <w:rsid w:val="003722D5"/>
    <w:rsid w:val="00372D27"/>
    <w:rsid w:val="00373E31"/>
    <w:rsid w:val="00374022"/>
    <w:rsid w:val="003743B1"/>
    <w:rsid w:val="003744F3"/>
    <w:rsid w:val="0038387B"/>
    <w:rsid w:val="00383C54"/>
    <w:rsid w:val="0038480B"/>
    <w:rsid w:val="00385932"/>
    <w:rsid w:val="003861D7"/>
    <w:rsid w:val="00386843"/>
    <w:rsid w:val="00386920"/>
    <w:rsid w:val="003873DA"/>
    <w:rsid w:val="0038770F"/>
    <w:rsid w:val="00390211"/>
    <w:rsid w:val="00392513"/>
    <w:rsid w:val="00392C4B"/>
    <w:rsid w:val="003932C3"/>
    <w:rsid w:val="0039367D"/>
    <w:rsid w:val="00393C9C"/>
    <w:rsid w:val="00393ED9"/>
    <w:rsid w:val="00394EC8"/>
    <w:rsid w:val="0039624C"/>
    <w:rsid w:val="003A06BE"/>
    <w:rsid w:val="003A2381"/>
    <w:rsid w:val="003A26CB"/>
    <w:rsid w:val="003A2E50"/>
    <w:rsid w:val="003A3243"/>
    <w:rsid w:val="003A371B"/>
    <w:rsid w:val="003A3BBF"/>
    <w:rsid w:val="003A3D33"/>
    <w:rsid w:val="003A4CF3"/>
    <w:rsid w:val="003A54F5"/>
    <w:rsid w:val="003A6C0B"/>
    <w:rsid w:val="003A7A6D"/>
    <w:rsid w:val="003A7F16"/>
    <w:rsid w:val="003B2C41"/>
    <w:rsid w:val="003B2D52"/>
    <w:rsid w:val="003B3482"/>
    <w:rsid w:val="003B4A2A"/>
    <w:rsid w:val="003B59CC"/>
    <w:rsid w:val="003B5ABC"/>
    <w:rsid w:val="003B5E28"/>
    <w:rsid w:val="003B602E"/>
    <w:rsid w:val="003B6B9C"/>
    <w:rsid w:val="003B7479"/>
    <w:rsid w:val="003C1D92"/>
    <w:rsid w:val="003C2217"/>
    <w:rsid w:val="003C4070"/>
    <w:rsid w:val="003C68F2"/>
    <w:rsid w:val="003D0CC4"/>
    <w:rsid w:val="003D0F76"/>
    <w:rsid w:val="003D1051"/>
    <w:rsid w:val="003D17FE"/>
    <w:rsid w:val="003D1B34"/>
    <w:rsid w:val="003D2D0F"/>
    <w:rsid w:val="003D4107"/>
    <w:rsid w:val="003D4334"/>
    <w:rsid w:val="003D43BD"/>
    <w:rsid w:val="003D450D"/>
    <w:rsid w:val="003D4D91"/>
    <w:rsid w:val="003D4EA6"/>
    <w:rsid w:val="003D5030"/>
    <w:rsid w:val="003D54FF"/>
    <w:rsid w:val="003D583E"/>
    <w:rsid w:val="003D6EC2"/>
    <w:rsid w:val="003D71F1"/>
    <w:rsid w:val="003E0A23"/>
    <w:rsid w:val="003E0BCC"/>
    <w:rsid w:val="003E139C"/>
    <w:rsid w:val="003E2A5B"/>
    <w:rsid w:val="003E2EB1"/>
    <w:rsid w:val="003E37F1"/>
    <w:rsid w:val="003E5448"/>
    <w:rsid w:val="003E6441"/>
    <w:rsid w:val="003E6567"/>
    <w:rsid w:val="003E67D8"/>
    <w:rsid w:val="003E6D99"/>
    <w:rsid w:val="003E78C8"/>
    <w:rsid w:val="003F01C4"/>
    <w:rsid w:val="003F1473"/>
    <w:rsid w:val="003F1604"/>
    <w:rsid w:val="003F1C7D"/>
    <w:rsid w:val="003F2DC9"/>
    <w:rsid w:val="003F2FC1"/>
    <w:rsid w:val="003F3198"/>
    <w:rsid w:val="003F3983"/>
    <w:rsid w:val="003F4EC5"/>
    <w:rsid w:val="003F4FB1"/>
    <w:rsid w:val="003F5FFA"/>
    <w:rsid w:val="003F766D"/>
    <w:rsid w:val="00400767"/>
    <w:rsid w:val="00400F83"/>
    <w:rsid w:val="004023A8"/>
    <w:rsid w:val="00402C10"/>
    <w:rsid w:val="004035F6"/>
    <w:rsid w:val="00404CB1"/>
    <w:rsid w:val="004078D4"/>
    <w:rsid w:val="00410149"/>
    <w:rsid w:val="0041107B"/>
    <w:rsid w:val="004112D8"/>
    <w:rsid w:val="00411FFA"/>
    <w:rsid w:val="0041225B"/>
    <w:rsid w:val="0041287F"/>
    <w:rsid w:val="00412B1B"/>
    <w:rsid w:val="00413D4F"/>
    <w:rsid w:val="00413DBE"/>
    <w:rsid w:val="00413DE2"/>
    <w:rsid w:val="004141E3"/>
    <w:rsid w:val="004148E2"/>
    <w:rsid w:val="00414FC0"/>
    <w:rsid w:val="0041604E"/>
    <w:rsid w:val="00420678"/>
    <w:rsid w:val="00420F31"/>
    <w:rsid w:val="0042154C"/>
    <w:rsid w:val="004226BC"/>
    <w:rsid w:val="00424999"/>
    <w:rsid w:val="00424F49"/>
    <w:rsid w:val="004260AB"/>
    <w:rsid w:val="00426BDF"/>
    <w:rsid w:val="00426F37"/>
    <w:rsid w:val="00427338"/>
    <w:rsid w:val="00427F9F"/>
    <w:rsid w:val="00430121"/>
    <w:rsid w:val="0043082B"/>
    <w:rsid w:val="0043095D"/>
    <w:rsid w:val="004310AD"/>
    <w:rsid w:val="00431DE7"/>
    <w:rsid w:val="00431FF8"/>
    <w:rsid w:val="00432030"/>
    <w:rsid w:val="00432B44"/>
    <w:rsid w:val="00432EF4"/>
    <w:rsid w:val="00432FB2"/>
    <w:rsid w:val="00433B53"/>
    <w:rsid w:val="00434074"/>
    <w:rsid w:val="004364D5"/>
    <w:rsid w:val="0043664B"/>
    <w:rsid w:val="00436BEE"/>
    <w:rsid w:val="00436EA0"/>
    <w:rsid w:val="0043793E"/>
    <w:rsid w:val="00441761"/>
    <w:rsid w:val="00442E78"/>
    <w:rsid w:val="004433F5"/>
    <w:rsid w:val="00443431"/>
    <w:rsid w:val="004439BD"/>
    <w:rsid w:val="00445677"/>
    <w:rsid w:val="004459E9"/>
    <w:rsid w:val="00445BB5"/>
    <w:rsid w:val="00446869"/>
    <w:rsid w:val="00451381"/>
    <w:rsid w:val="00451661"/>
    <w:rsid w:val="00452168"/>
    <w:rsid w:val="00452231"/>
    <w:rsid w:val="0045288E"/>
    <w:rsid w:val="0045389D"/>
    <w:rsid w:val="00453BD7"/>
    <w:rsid w:val="00455241"/>
    <w:rsid w:val="00455C44"/>
    <w:rsid w:val="00455FFC"/>
    <w:rsid w:val="00457737"/>
    <w:rsid w:val="00457BF6"/>
    <w:rsid w:val="00457FB1"/>
    <w:rsid w:val="0046051D"/>
    <w:rsid w:val="0046094C"/>
    <w:rsid w:val="00460CB3"/>
    <w:rsid w:val="00461414"/>
    <w:rsid w:val="00462037"/>
    <w:rsid w:val="004629E1"/>
    <w:rsid w:val="004639AB"/>
    <w:rsid w:val="004640D6"/>
    <w:rsid w:val="004641CB"/>
    <w:rsid w:val="0046504E"/>
    <w:rsid w:val="004655BE"/>
    <w:rsid w:val="00465A3E"/>
    <w:rsid w:val="00465AAE"/>
    <w:rsid w:val="0046641C"/>
    <w:rsid w:val="00467B8A"/>
    <w:rsid w:val="00467FB9"/>
    <w:rsid w:val="00470284"/>
    <w:rsid w:val="0047217D"/>
    <w:rsid w:val="004723AE"/>
    <w:rsid w:val="004733AE"/>
    <w:rsid w:val="00474910"/>
    <w:rsid w:val="00474FBA"/>
    <w:rsid w:val="004758EA"/>
    <w:rsid w:val="004758FC"/>
    <w:rsid w:val="00476079"/>
    <w:rsid w:val="00480F19"/>
    <w:rsid w:val="00483D04"/>
    <w:rsid w:val="004841BE"/>
    <w:rsid w:val="00484AF2"/>
    <w:rsid w:val="00486439"/>
    <w:rsid w:val="0048717E"/>
    <w:rsid w:val="0049131D"/>
    <w:rsid w:val="004919D3"/>
    <w:rsid w:val="00492362"/>
    <w:rsid w:val="00493106"/>
    <w:rsid w:val="0049466C"/>
    <w:rsid w:val="00494A4E"/>
    <w:rsid w:val="004958C6"/>
    <w:rsid w:val="00495972"/>
    <w:rsid w:val="00496705"/>
    <w:rsid w:val="004A18F1"/>
    <w:rsid w:val="004A287C"/>
    <w:rsid w:val="004A2951"/>
    <w:rsid w:val="004A2DAF"/>
    <w:rsid w:val="004A39BA"/>
    <w:rsid w:val="004A3AAD"/>
    <w:rsid w:val="004A4175"/>
    <w:rsid w:val="004A5172"/>
    <w:rsid w:val="004A5929"/>
    <w:rsid w:val="004A664C"/>
    <w:rsid w:val="004A7374"/>
    <w:rsid w:val="004A7C30"/>
    <w:rsid w:val="004A7FFA"/>
    <w:rsid w:val="004B05AD"/>
    <w:rsid w:val="004B0D2A"/>
    <w:rsid w:val="004B0DCC"/>
    <w:rsid w:val="004B1088"/>
    <w:rsid w:val="004B1316"/>
    <w:rsid w:val="004B186E"/>
    <w:rsid w:val="004B19CF"/>
    <w:rsid w:val="004B1BCD"/>
    <w:rsid w:val="004B3B83"/>
    <w:rsid w:val="004B3DE6"/>
    <w:rsid w:val="004B4B18"/>
    <w:rsid w:val="004B4B6B"/>
    <w:rsid w:val="004B61A5"/>
    <w:rsid w:val="004B671D"/>
    <w:rsid w:val="004B6F9D"/>
    <w:rsid w:val="004C03FB"/>
    <w:rsid w:val="004C16CA"/>
    <w:rsid w:val="004C17B5"/>
    <w:rsid w:val="004C18DB"/>
    <w:rsid w:val="004C3B9D"/>
    <w:rsid w:val="004C44CC"/>
    <w:rsid w:val="004C4753"/>
    <w:rsid w:val="004C6697"/>
    <w:rsid w:val="004C6AC6"/>
    <w:rsid w:val="004C6B97"/>
    <w:rsid w:val="004C6DB3"/>
    <w:rsid w:val="004C6DFA"/>
    <w:rsid w:val="004C73A9"/>
    <w:rsid w:val="004C7861"/>
    <w:rsid w:val="004D2297"/>
    <w:rsid w:val="004D2EB6"/>
    <w:rsid w:val="004D2F1C"/>
    <w:rsid w:val="004D3A31"/>
    <w:rsid w:val="004D3FE4"/>
    <w:rsid w:val="004D4192"/>
    <w:rsid w:val="004D4BD3"/>
    <w:rsid w:val="004D561B"/>
    <w:rsid w:val="004D57E1"/>
    <w:rsid w:val="004E12E9"/>
    <w:rsid w:val="004E14F5"/>
    <w:rsid w:val="004E162D"/>
    <w:rsid w:val="004E1E0F"/>
    <w:rsid w:val="004E2687"/>
    <w:rsid w:val="004E2CDF"/>
    <w:rsid w:val="004E32B7"/>
    <w:rsid w:val="004E3B91"/>
    <w:rsid w:val="004E3F46"/>
    <w:rsid w:val="004E4F0E"/>
    <w:rsid w:val="004E5C21"/>
    <w:rsid w:val="004E5D07"/>
    <w:rsid w:val="004E652E"/>
    <w:rsid w:val="004E7C44"/>
    <w:rsid w:val="004F0897"/>
    <w:rsid w:val="004F089F"/>
    <w:rsid w:val="004F2BA0"/>
    <w:rsid w:val="004F2FBD"/>
    <w:rsid w:val="004F3210"/>
    <w:rsid w:val="004F5C55"/>
    <w:rsid w:val="004F63CD"/>
    <w:rsid w:val="004F67C6"/>
    <w:rsid w:val="004F77BC"/>
    <w:rsid w:val="005003A5"/>
    <w:rsid w:val="00500ACD"/>
    <w:rsid w:val="005018B3"/>
    <w:rsid w:val="00502B18"/>
    <w:rsid w:val="00502E7E"/>
    <w:rsid w:val="005031E4"/>
    <w:rsid w:val="00503CD4"/>
    <w:rsid w:val="005059F0"/>
    <w:rsid w:val="00506BE5"/>
    <w:rsid w:val="005075E1"/>
    <w:rsid w:val="00510842"/>
    <w:rsid w:val="00512BA6"/>
    <w:rsid w:val="00512E7B"/>
    <w:rsid w:val="00513132"/>
    <w:rsid w:val="00513998"/>
    <w:rsid w:val="005148F2"/>
    <w:rsid w:val="00514E6F"/>
    <w:rsid w:val="00514F39"/>
    <w:rsid w:val="00515743"/>
    <w:rsid w:val="00516372"/>
    <w:rsid w:val="0051771F"/>
    <w:rsid w:val="00521B98"/>
    <w:rsid w:val="00521FCF"/>
    <w:rsid w:val="005223B5"/>
    <w:rsid w:val="005225EF"/>
    <w:rsid w:val="00523C88"/>
    <w:rsid w:val="00526538"/>
    <w:rsid w:val="00526E65"/>
    <w:rsid w:val="00527E79"/>
    <w:rsid w:val="00527EE0"/>
    <w:rsid w:val="0053000B"/>
    <w:rsid w:val="00531BDD"/>
    <w:rsid w:val="00533402"/>
    <w:rsid w:val="00533D0B"/>
    <w:rsid w:val="00535416"/>
    <w:rsid w:val="005357A3"/>
    <w:rsid w:val="0053696D"/>
    <w:rsid w:val="0053765E"/>
    <w:rsid w:val="0054074B"/>
    <w:rsid w:val="00541E4F"/>
    <w:rsid w:val="00542EA0"/>
    <w:rsid w:val="0054441B"/>
    <w:rsid w:val="00545A03"/>
    <w:rsid w:val="00545C6D"/>
    <w:rsid w:val="00545D75"/>
    <w:rsid w:val="00546308"/>
    <w:rsid w:val="00550BA6"/>
    <w:rsid w:val="0055273B"/>
    <w:rsid w:val="00552BD2"/>
    <w:rsid w:val="00552F0A"/>
    <w:rsid w:val="00553314"/>
    <w:rsid w:val="005534A1"/>
    <w:rsid w:val="00554A96"/>
    <w:rsid w:val="0055584A"/>
    <w:rsid w:val="005562CC"/>
    <w:rsid w:val="0055750B"/>
    <w:rsid w:val="005601F3"/>
    <w:rsid w:val="005607BE"/>
    <w:rsid w:val="0056132F"/>
    <w:rsid w:val="00561CCD"/>
    <w:rsid w:val="00561DEC"/>
    <w:rsid w:val="00561F9F"/>
    <w:rsid w:val="00562F80"/>
    <w:rsid w:val="00564785"/>
    <w:rsid w:val="005657BA"/>
    <w:rsid w:val="00566773"/>
    <w:rsid w:val="005669DC"/>
    <w:rsid w:val="00567246"/>
    <w:rsid w:val="00570706"/>
    <w:rsid w:val="00573E35"/>
    <w:rsid w:val="00574A2E"/>
    <w:rsid w:val="00574D13"/>
    <w:rsid w:val="00574F66"/>
    <w:rsid w:val="0057570F"/>
    <w:rsid w:val="00575BEF"/>
    <w:rsid w:val="00575C4F"/>
    <w:rsid w:val="0057687C"/>
    <w:rsid w:val="00576A05"/>
    <w:rsid w:val="005774D7"/>
    <w:rsid w:val="00577BD7"/>
    <w:rsid w:val="00577EDE"/>
    <w:rsid w:val="005800CC"/>
    <w:rsid w:val="005800E0"/>
    <w:rsid w:val="005808B8"/>
    <w:rsid w:val="0058117D"/>
    <w:rsid w:val="0058143E"/>
    <w:rsid w:val="005814C9"/>
    <w:rsid w:val="0058236A"/>
    <w:rsid w:val="00582ABD"/>
    <w:rsid w:val="00582EE9"/>
    <w:rsid w:val="00582F7E"/>
    <w:rsid w:val="0058334D"/>
    <w:rsid w:val="00584C73"/>
    <w:rsid w:val="00585217"/>
    <w:rsid w:val="005862F9"/>
    <w:rsid w:val="00586BF5"/>
    <w:rsid w:val="00586D1A"/>
    <w:rsid w:val="00587C4D"/>
    <w:rsid w:val="0059274C"/>
    <w:rsid w:val="00593355"/>
    <w:rsid w:val="005943CF"/>
    <w:rsid w:val="00596950"/>
    <w:rsid w:val="00596A72"/>
    <w:rsid w:val="00596EFA"/>
    <w:rsid w:val="00597632"/>
    <w:rsid w:val="00597714"/>
    <w:rsid w:val="005A062C"/>
    <w:rsid w:val="005A2288"/>
    <w:rsid w:val="005A326F"/>
    <w:rsid w:val="005A480F"/>
    <w:rsid w:val="005A5418"/>
    <w:rsid w:val="005A564D"/>
    <w:rsid w:val="005A5878"/>
    <w:rsid w:val="005A6481"/>
    <w:rsid w:val="005A6C8E"/>
    <w:rsid w:val="005A6D70"/>
    <w:rsid w:val="005A71DD"/>
    <w:rsid w:val="005A7BAA"/>
    <w:rsid w:val="005B0352"/>
    <w:rsid w:val="005B07B2"/>
    <w:rsid w:val="005B0A60"/>
    <w:rsid w:val="005B0B9E"/>
    <w:rsid w:val="005B130E"/>
    <w:rsid w:val="005B14AF"/>
    <w:rsid w:val="005B2BB5"/>
    <w:rsid w:val="005B3972"/>
    <w:rsid w:val="005B5809"/>
    <w:rsid w:val="005B71B9"/>
    <w:rsid w:val="005C03CC"/>
    <w:rsid w:val="005C1193"/>
    <w:rsid w:val="005C15B2"/>
    <w:rsid w:val="005C1BF0"/>
    <w:rsid w:val="005C1C98"/>
    <w:rsid w:val="005C2631"/>
    <w:rsid w:val="005C2D8B"/>
    <w:rsid w:val="005C420D"/>
    <w:rsid w:val="005C44D6"/>
    <w:rsid w:val="005C4B60"/>
    <w:rsid w:val="005C5B38"/>
    <w:rsid w:val="005C7CA9"/>
    <w:rsid w:val="005C7D14"/>
    <w:rsid w:val="005C7E0D"/>
    <w:rsid w:val="005D098E"/>
    <w:rsid w:val="005D0F8C"/>
    <w:rsid w:val="005D1EBF"/>
    <w:rsid w:val="005D3CA0"/>
    <w:rsid w:val="005D40DA"/>
    <w:rsid w:val="005D42FC"/>
    <w:rsid w:val="005D4B70"/>
    <w:rsid w:val="005D4C0D"/>
    <w:rsid w:val="005D4D08"/>
    <w:rsid w:val="005D6A69"/>
    <w:rsid w:val="005D6EA0"/>
    <w:rsid w:val="005D736C"/>
    <w:rsid w:val="005E1B0D"/>
    <w:rsid w:val="005E2D0A"/>
    <w:rsid w:val="005E2E65"/>
    <w:rsid w:val="005E31DF"/>
    <w:rsid w:val="005E4C76"/>
    <w:rsid w:val="005E56F3"/>
    <w:rsid w:val="005E6143"/>
    <w:rsid w:val="005E61DD"/>
    <w:rsid w:val="005E6335"/>
    <w:rsid w:val="005E72DF"/>
    <w:rsid w:val="005E7D82"/>
    <w:rsid w:val="005F20CE"/>
    <w:rsid w:val="005F214D"/>
    <w:rsid w:val="005F2230"/>
    <w:rsid w:val="005F2CB3"/>
    <w:rsid w:val="005F354F"/>
    <w:rsid w:val="005F364A"/>
    <w:rsid w:val="005F3BAD"/>
    <w:rsid w:val="005F46AB"/>
    <w:rsid w:val="005F4D3D"/>
    <w:rsid w:val="005F55B3"/>
    <w:rsid w:val="005F56F5"/>
    <w:rsid w:val="005F5A8A"/>
    <w:rsid w:val="005F6062"/>
    <w:rsid w:val="005F7414"/>
    <w:rsid w:val="00600597"/>
    <w:rsid w:val="006008BC"/>
    <w:rsid w:val="00601B21"/>
    <w:rsid w:val="00601D1A"/>
    <w:rsid w:val="00602463"/>
    <w:rsid w:val="00603061"/>
    <w:rsid w:val="0060386D"/>
    <w:rsid w:val="00604201"/>
    <w:rsid w:val="00604F4F"/>
    <w:rsid w:val="006054A7"/>
    <w:rsid w:val="00605539"/>
    <w:rsid w:val="00606128"/>
    <w:rsid w:val="006071AA"/>
    <w:rsid w:val="00607247"/>
    <w:rsid w:val="00607282"/>
    <w:rsid w:val="006072B6"/>
    <w:rsid w:val="0061117F"/>
    <w:rsid w:val="00611520"/>
    <w:rsid w:val="00611EF2"/>
    <w:rsid w:val="00612F4D"/>
    <w:rsid w:val="00614325"/>
    <w:rsid w:val="00614411"/>
    <w:rsid w:val="00614EFE"/>
    <w:rsid w:val="0061557A"/>
    <w:rsid w:val="00615FE8"/>
    <w:rsid w:val="00616B8B"/>
    <w:rsid w:val="006212EC"/>
    <w:rsid w:val="00621368"/>
    <w:rsid w:val="0062188D"/>
    <w:rsid w:val="00621A34"/>
    <w:rsid w:val="00623127"/>
    <w:rsid w:val="006239D2"/>
    <w:rsid w:val="00623BD5"/>
    <w:rsid w:val="006242B3"/>
    <w:rsid w:val="00624692"/>
    <w:rsid w:val="00624AD6"/>
    <w:rsid w:val="006252DA"/>
    <w:rsid w:val="0062603D"/>
    <w:rsid w:val="0062661C"/>
    <w:rsid w:val="006278F1"/>
    <w:rsid w:val="00627F7E"/>
    <w:rsid w:val="006326C7"/>
    <w:rsid w:val="00633917"/>
    <w:rsid w:val="00635A5C"/>
    <w:rsid w:val="00635EEC"/>
    <w:rsid w:val="006369E9"/>
    <w:rsid w:val="00637921"/>
    <w:rsid w:val="00637ECF"/>
    <w:rsid w:val="0064070B"/>
    <w:rsid w:val="00641413"/>
    <w:rsid w:val="00642664"/>
    <w:rsid w:val="00643511"/>
    <w:rsid w:val="00644DCE"/>
    <w:rsid w:val="00645728"/>
    <w:rsid w:val="00645971"/>
    <w:rsid w:val="00645EBA"/>
    <w:rsid w:val="006513ED"/>
    <w:rsid w:val="006521A0"/>
    <w:rsid w:val="006522AD"/>
    <w:rsid w:val="006531A5"/>
    <w:rsid w:val="006535BB"/>
    <w:rsid w:val="00654DCB"/>
    <w:rsid w:val="00654DDC"/>
    <w:rsid w:val="00655D32"/>
    <w:rsid w:val="00655D46"/>
    <w:rsid w:val="00655E5E"/>
    <w:rsid w:val="00655FAD"/>
    <w:rsid w:val="006579DD"/>
    <w:rsid w:val="00657C4C"/>
    <w:rsid w:val="00657C7B"/>
    <w:rsid w:val="00660418"/>
    <w:rsid w:val="006605D3"/>
    <w:rsid w:val="00660731"/>
    <w:rsid w:val="00660DD2"/>
    <w:rsid w:val="006615F3"/>
    <w:rsid w:val="00662724"/>
    <w:rsid w:val="006636F4"/>
    <w:rsid w:val="00664203"/>
    <w:rsid w:val="0066428E"/>
    <w:rsid w:val="00664CD2"/>
    <w:rsid w:val="006655CF"/>
    <w:rsid w:val="0066666A"/>
    <w:rsid w:val="00666EF4"/>
    <w:rsid w:val="006675BE"/>
    <w:rsid w:val="00671599"/>
    <w:rsid w:val="006715CB"/>
    <w:rsid w:val="0067194F"/>
    <w:rsid w:val="00671C53"/>
    <w:rsid w:val="00671E5A"/>
    <w:rsid w:val="006721FD"/>
    <w:rsid w:val="00672358"/>
    <w:rsid w:val="00672C3E"/>
    <w:rsid w:val="0067543E"/>
    <w:rsid w:val="006773C2"/>
    <w:rsid w:val="0067747F"/>
    <w:rsid w:val="006775DC"/>
    <w:rsid w:val="0068030D"/>
    <w:rsid w:val="006812B9"/>
    <w:rsid w:val="00682630"/>
    <w:rsid w:val="006830FF"/>
    <w:rsid w:val="00683698"/>
    <w:rsid w:val="0068447C"/>
    <w:rsid w:val="00685F1C"/>
    <w:rsid w:val="00687384"/>
    <w:rsid w:val="00687DE0"/>
    <w:rsid w:val="0069046B"/>
    <w:rsid w:val="0069079A"/>
    <w:rsid w:val="00691526"/>
    <w:rsid w:val="00691AEA"/>
    <w:rsid w:val="0069210B"/>
    <w:rsid w:val="00692E67"/>
    <w:rsid w:val="006939BC"/>
    <w:rsid w:val="006948BC"/>
    <w:rsid w:val="00695D81"/>
    <w:rsid w:val="00695E77"/>
    <w:rsid w:val="0069604E"/>
    <w:rsid w:val="00697029"/>
    <w:rsid w:val="0069789D"/>
    <w:rsid w:val="006A170A"/>
    <w:rsid w:val="006A193B"/>
    <w:rsid w:val="006A1ACA"/>
    <w:rsid w:val="006A28FF"/>
    <w:rsid w:val="006A2E31"/>
    <w:rsid w:val="006A5263"/>
    <w:rsid w:val="006A549A"/>
    <w:rsid w:val="006A5DB3"/>
    <w:rsid w:val="006A7A5D"/>
    <w:rsid w:val="006A7EFB"/>
    <w:rsid w:val="006B021D"/>
    <w:rsid w:val="006B0487"/>
    <w:rsid w:val="006B06E3"/>
    <w:rsid w:val="006B0D64"/>
    <w:rsid w:val="006B1228"/>
    <w:rsid w:val="006B1568"/>
    <w:rsid w:val="006B1698"/>
    <w:rsid w:val="006B343F"/>
    <w:rsid w:val="006B36C4"/>
    <w:rsid w:val="006B4458"/>
    <w:rsid w:val="006B447A"/>
    <w:rsid w:val="006B5208"/>
    <w:rsid w:val="006B5FBB"/>
    <w:rsid w:val="006B66B0"/>
    <w:rsid w:val="006B7CF5"/>
    <w:rsid w:val="006C04A3"/>
    <w:rsid w:val="006C133E"/>
    <w:rsid w:val="006C1553"/>
    <w:rsid w:val="006C1A5A"/>
    <w:rsid w:val="006C28D6"/>
    <w:rsid w:val="006C305E"/>
    <w:rsid w:val="006C34EC"/>
    <w:rsid w:val="006C35A7"/>
    <w:rsid w:val="006C4543"/>
    <w:rsid w:val="006C531D"/>
    <w:rsid w:val="006C6145"/>
    <w:rsid w:val="006C6182"/>
    <w:rsid w:val="006C62CE"/>
    <w:rsid w:val="006C694E"/>
    <w:rsid w:val="006C73D9"/>
    <w:rsid w:val="006C7EE8"/>
    <w:rsid w:val="006D0C4B"/>
    <w:rsid w:val="006D0FD8"/>
    <w:rsid w:val="006D25DA"/>
    <w:rsid w:val="006D3700"/>
    <w:rsid w:val="006D52AC"/>
    <w:rsid w:val="006D57B9"/>
    <w:rsid w:val="006D69E0"/>
    <w:rsid w:val="006D6F8E"/>
    <w:rsid w:val="006D7CB3"/>
    <w:rsid w:val="006E09C4"/>
    <w:rsid w:val="006E2F81"/>
    <w:rsid w:val="006E3101"/>
    <w:rsid w:val="006E603E"/>
    <w:rsid w:val="006E70A1"/>
    <w:rsid w:val="006E712E"/>
    <w:rsid w:val="006E7154"/>
    <w:rsid w:val="006E7D43"/>
    <w:rsid w:val="006F024F"/>
    <w:rsid w:val="006F1041"/>
    <w:rsid w:val="006F1601"/>
    <w:rsid w:val="006F2E5E"/>
    <w:rsid w:val="006F2FB2"/>
    <w:rsid w:val="006F453D"/>
    <w:rsid w:val="006F4671"/>
    <w:rsid w:val="006F50FD"/>
    <w:rsid w:val="006F71E8"/>
    <w:rsid w:val="006F7C49"/>
    <w:rsid w:val="007000B3"/>
    <w:rsid w:val="00700EAD"/>
    <w:rsid w:val="00702AFD"/>
    <w:rsid w:val="0070331B"/>
    <w:rsid w:val="00703A05"/>
    <w:rsid w:val="0070413C"/>
    <w:rsid w:val="007047DC"/>
    <w:rsid w:val="0070491F"/>
    <w:rsid w:val="00704D6B"/>
    <w:rsid w:val="0071086A"/>
    <w:rsid w:val="0071108E"/>
    <w:rsid w:val="0071363D"/>
    <w:rsid w:val="0071458B"/>
    <w:rsid w:val="00714E28"/>
    <w:rsid w:val="0071529D"/>
    <w:rsid w:val="007154E4"/>
    <w:rsid w:val="00716711"/>
    <w:rsid w:val="00717572"/>
    <w:rsid w:val="0072112D"/>
    <w:rsid w:val="00721618"/>
    <w:rsid w:val="00721786"/>
    <w:rsid w:val="0072241B"/>
    <w:rsid w:val="00722608"/>
    <w:rsid w:val="00722896"/>
    <w:rsid w:val="007229F2"/>
    <w:rsid w:val="00723CCC"/>
    <w:rsid w:val="00725407"/>
    <w:rsid w:val="0072604A"/>
    <w:rsid w:val="00726305"/>
    <w:rsid w:val="00726DD2"/>
    <w:rsid w:val="0073024D"/>
    <w:rsid w:val="00730901"/>
    <w:rsid w:val="00730C32"/>
    <w:rsid w:val="0073108D"/>
    <w:rsid w:val="00731285"/>
    <w:rsid w:val="00732F4A"/>
    <w:rsid w:val="0073355B"/>
    <w:rsid w:val="00733F6E"/>
    <w:rsid w:val="00734032"/>
    <w:rsid w:val="00734784"/>
    <w:rsid w:val="00735B59"/>
    <w:rsid w:val="007372F1"/>
    <w:rsid w:val="00737AA4"/>
    <w:rsid w:val="00737BD5"/>
    <w:rsid w:val="00741CD4"/>
    <w:rsid w:val="00741E6A"/>
    <w:rsid w:val="00743026"/>
    <w:rsid w:val="00743572"/>
    <w:rsid w:val="0074370A"/>
    <w:rsid w:val="00743D33"/>
    <w:rsid w:val="00744732"/>
    <w:rsid w:val="00745448"/>
    <w:rsid w:val="007456CB"/>
    <w:rsid w:val="00745853"/>
    <w:rsid w:val="00745A78"/>
    <w:rsid w:val="00746952"/>
    <w:rsid w:val="00746B97"/>
    <w:rsid w:val="00747165"/>
    <w:rsid w:val="007471C5"/>
    <w:rsid w:val="007474E7"/>
    <w:rsid w:val="00747585"/>
    <w:rsid w:val="00747CC3"/>
    <w:rsid w:val="007501BD"/>
    <w:rsid w:val="00751476"/>
    <w:rsid w:val="00751A52"/>
    <w:rsid w:val="00752895"/>
    <w:rsid w:val="00753208"/>
    <w:rsid w:val="007537F4"/>
    <w:rsid w:val="007545DD"/>
    <w:rsid w:val="00754BD5"/>
    <w:rsid w:val="0075558A"/>
    <w:rsid w:val="00755DDB"/>
    <w:rsid w:val="00757685"/>
    <w:rsid w:val="00757821"/>
    <w:rsid w:val="00760666"/>
    <w:rsid w:val="00760A62"/>
    <w:rsid w:val="007620CD"/>
    <w:rsid w:val="00762815"/>
    <w:rsid w:val="00762A80"/>
    <w:rsid w:val="00762BE5"/>
    <w:rsid w:val="0076369E"/>
    <w:rsid w:val="0076399A"/>
    <w:rsid w:val="00763F8A"/>
    <w:rsid w:val="007644BE"/>
    <w:rsid w:val="007657A0"/>
    <w:rsid w:val="00765EE0"/>
    <w:rsid w:val="007669B8"/>
    <w:rsid w:val="0076725E"/>
    <w:rsid w:val="00767577"/>
    <w:rsid w:val="0077080B"/>
    <w:rsid w:val="00771FC4"/>
    <w:rsid w:val="007733EA"/>
    <w:rsid w:val="0077348E"/>
    <w:rsid w:val="007734F3"/>
    <w:rsid w:val="007735A3"/>
    <w:rsid w:val="0077395B"/>
    <w:rsid w:val="00773DB2"/>
    <w:rsid w:val="00773F5E"/>
    <w:rsid w:val="00776AAC"/>
    <w:rsid w:val="00776F98"/>
    <w:rsid w:val="00777585"/>
    <w:rsid w:val="00780239"/>
    <w:rsid w:val="00781377"/>
    <w:rsid w:val="00781AB7"/>
    <w:rsid w:val="0078344D"/>
    <w:rsid w:val="00783669"/>
    <w:rsid w:val="00783790"/>
    <w:rsid w:val="00784064"/>
    <w:rsid w:val="00785ED4"/>
    <w:rsid w:val="0078615A"/>
    <w:rsid w:val="0078664A"/>
    <w:rsid w:val="00786D93"/>
    <w:rsid w:val="00787187"/>
    <w:rsid w:val="00787874"/>
    <w:rsid w:val="007905BC"/>
    <w:rsid w:val="0079075F"/>
    <w:rsid w:val="007909AE"/>
    <w:rsid w:val="00790F35"/>
    <w:rsid w:val="0079103D"/>
    <w:rsid w:val="00791E74"/>
    <w:rsid w:val="00792E36"/>
    <w:rsid w:val="007931AA"/>
    <w:rsid w:val="0079350E"/>
    <w:rsid w:val="0079475C"/>
    <w:rsid w:val="00797096"/>
    <w:rsid w:val="007A086C"/>
    <w:rsid w:val="007A0B58"/>
    <w:rsid w:val="007A1B16"/>
    <w:rsid w:val="007A1D9D"/>
    <w:rsid w:val="007A2804"/>
    <w:rsid w:val="007A320B"/>
    <w:rsid w:val="007A431C"/>
    <w:rsid w:val="007A6671"/>
    <w:rsid w:val="007A7632"/>
    <w:rsid w:val="007B023B"/>
    <w:rsid w:val="007B2EF0"/>
    <w:rsid w:val="007B34E7"/>
    <w:rsid w:val="007B483A"/>
    <w:rsid w:val="007B4F02"/>
    <w:rsid w:val="007B521C"/>
    <w:rsid w:val="007B52D4"/>
    <w:rsid w:val="007B5520"/>
    <w:rsid w:val="007B606D"/>
    <w:rsid w:val="007B6674"/>
    <w:rsid w:val="007B6FDE"/>
    <w:rsid w:val="007C0183"/>
    <w:rsid w:val="007C0419"/>
    <w:rsid w:val="007C081F"/>
    <w:rsid w:val="007C097E"/>
    <w:rsid w:val="007C1126"/>
    <w:rsid w:val="007C1B5B"/>
    <w:rsid w:val="007C2E8B"/>
    <w:rsid w:val="007C386E"/>
    <w:rsid w:val="007C3A24"/>
    <w:rsid w:val="007C4983"/>
    <w:rsid w:val="007C4C81"/>
    <w:rsid w:val="007C5C9B"/>
    <w:rsid w:val="007C61A6"/>
    <w:rsid w:val="007D079B"/>
    <w:rsid w:val="007D0C49"/>
    <w:rsid w:val="007D1197"/>
    <w:rsid w:val="007D1B91"/>
    <w:rsid w:val="007D21B9"/>
    <w:rsid w:val="007D2C5C"/>
    <w:rsid w:val="007D3B44"/>
    <w:rsid w:val="007D629E"/>
    <w:rsid w:val="007D63FA"/>
    <w:rsid w:val="007D70AB"/>
    <w:rsid w:val="007D7E97"/>
    <w:rsid w:val="007E0057"/>
    <w:rsid w:val="007E083F"/>
    <w:rsid w:val="007E0F64"/>
    <w:rsid w:val="007E13BB"/>
    <w:rsid w:val="007E17B0"/>
    <w:rsid w:val="007E2407"/>
    <w:rsid w:val="007E290F"/>
    <w:rsid w:val="007E30D2"/>
    <w:rsid w:val="007E353C"/>
    <w:rsid w:val="007E3983"/>
    <w:rsid w:val="007E51B7"/>
    <w:rsid w:val="007E5C5F"/>
    <w:rsid w:val="007E5F17"/>
    <w:rsid w:val="007E6C30"/>
    <w:rsid w:val="007E6C76"/>
    <w:rsid w:val="007E7099"/>
    <w:rsid w:val="007F154B"/>
    <w:rsid w:val="007F297A"/>
    <w:rsid w:val="007F33D6"/>
    <w:rsid w:val="007F344D"/>
    <w:rsid w:val="007F4849"/>
    <w:rsid w:val="007F5839"/>
    <w:rsid w:val="007F6080"/>
    <w:rsid w:val="007F609F"/>
    <w:rsid w:val="007F6B12"/>
    <w:rsid w:val="007F6B29"/>
    <w:rsid w:val="007F6BEC"/>
    <w:rsid w:val="007F7C73"/>
    <w:rsid w:val="0080136A"/>
    <w:rsid w:val="00801838"/>
    <w:rsid w:val="00801CF1"/>
    <w:rsid w:val="0080202D"/>
    <w:rsid w:val="00802323"/>
    <w:rsid w:val="00802745"/>
    <w:rsid w:val="008048B4"/>
    <w:rsid w:val="008052BB"/>
    <w:rsid w:val="008055A0"/>
    <w:rsid w:val="00805FCA"/>
    <w:rsid w:val="008060B7"/>
    <w:rsid w:val="00806451"/>
    <w:rsid w:val="00806937"/>
    <w:rsid w:val="0080768F"/>
    <w:rsid w:val="0081033D"/>
    <w:rsid w:val="00810701"/>
    <w:rsid w:val="0081205B"/>
    <w:rsid w:val="008129EB"/>
    <w:rsid w:val="00813448"/>
    <w:rsid w:val="008149E4"/>
    <w:rsid w:val="00814CF6"/>
    <w:rsid w:val="00814F1D"/>
    <w:rsid w:val="00815BDB"/>
    <w:rsid w:val="008162E6"/>
    <w:rsid w:val="008165EB"/>
    <w:rsid w:val="00816632"/>
    <w:rsid w:val="0081674F"/>
    <w:rsid w:val="00816DF1"/>
    <w:rsid w:val="00817236"/>
    <w:rsid w:val="008175D0"/>
    <w:rsid w:val="0082014A"/>
    <w:rsid w:val="008204AC"/>
    <w:rsid w:val="008208AF"/>
    <w:rsid w:val="00822408"/>
    <w:rsid w:val="00822969"/>
    <w:rsid w:val="00824673"/>
    <w:rsid w:val="00824B60"/>
    <w:rsid w:val="00825EB4"/>
    <w:rsid w:val="00826078"/>
    <w:rsid w:val="008261C6"/>
    <w:rsid w:val="0082633F"/>
    <w:rsid w:val="008267C1"/>
    <w:rsid w:val="00826E3A"/>
    <w:rsid w:val="00827A49"/>
    <w:rsid w:val="00830AC5"/>
    <w:rsid w:val="00831325"/>
    <w:rsid w:val="00832F12"/>
    <w:rsid w:val="0083323C"/>
    <w:rsid w:val="00833274"/>
    <w:rsid w:val="00834533"/>
    <w:rsid w:val="00834BD9"/>
    <w:rsid w:val="00836A39"/>
    <w:rsid w:val="0084489E"/>
    <w:rsid w:val="00844BA6"/>
    <w:rsid w:val="00845898"/>
    <w:rsid w:val="0084767A"/>
    <w:rsid w:val="00847987"/>
    <w:rsid w:val="0085041D"/>
    <w:rsid w:val="00851132"/>
    <w:rsid w:val="00851BB7"/>
    <w:rsid w:val="00852634"/>
    <w:rsid w:val="00852D60"/>
    <w:rsid w:val="00852E37"/>
    <w:rsid w:val="008534B1"/>
    <w:rsid w:val="008535DD"/>
    <w:rsid w:val="008539BA"/>
    <w:rsid w:val="0085555D"/>
    <w:rsid w:val="008556EB"/>
    <w:rsid w:val="008560A7"/>
    <w:rsid w:val="00857179"/>
    <w:rsid w:val="00857579"/>
    <w:rsid w:val="00861070"/>
    <w:rsid w:val="008613F0"/>
    <w:rsid w:val="00866328"/>
    <w:rsid w:val="00866E1E"/>
    <w:rsid w:val="00867ACF"/>
    <w:rsid w:val="0087155F"/>
    <w:rsid w:val="008715D8"/>
    <w:rsid w:val="0087220D"/>
    <w:rsid w:val="00873019"/>
    <w:rsid w:val="00873938"/>
    <w:rsid w:val="00874B95"/>
    <w:rsid w:val="00874BC0"/>
    <w:rsid w:val="0087535A"/>
    <w:rsid w:val="00876803"/>
    <w:rsid w:val="008777D4"/>
    <w:rsid w:val="008808F5"/>
    <w:rsid w:val="0088130D"/>
    <w:rsid w:val="008825E5"/>
    <w:rsid w:val="00883678"/>
    <w:rsid w:val="00883C01"/>
    <w:rsid w:val="00883DA9"/>
    <w:rsid w:val="00884C3B"/>
    <w:rsid w:val="00884E3A"/>
    <w:rsid w:val="00884FF5"/>
    <w:rsid w:val="00885EF2"/>
    <w:rsid w:val="008868C6"/>
    <w:rsid w:val="008871BE"/>
    <w:rsid w:val="00887346"/>
    <w:rsid w:val="00891FCE"/>
    <w:rsid w:val="008930C3"/>
    <w:rsid w:val="00893AD5"/>
    <w:rsid w:val="00894B85"/>
    <w:rsid w:val="00894D32"/>
    <w:rsid w:val="00894F42"/>
    <w:rsid w:val="00895256"/>
    <w:rsid w:val="0089560F"/>
    <w:rsid w:val="00895ADD"/>
    <w:rsid w:val="00895BF7"/>
    <w:rsid w:val="00895D66"/>
    <w:rsid w:val="008960E3"/>
    <w:rsid w:val="00896435"/>
    <w:rsid w:val="00896E33"/>
    <w:rsid w:val="00897937"/>
    <w:rsid w:val="008979DB"/>
    <w:rsid w:val="00897D19"/>
    <w:rsid w:val="00897D9D"/>
    <w:rsid w:val="008A225B"/>
    <w:rsid w:val="008A3835"/>
    <w:rsid w:val="008A389A"/>
    <w:rsid w:val="008A42FA"/>
    <w:rsid w:val="008A4BF0"/>
    <w:rsid w:val="008A4DD0"/>
    <w:rsid w:val="008A4F78"/>
    <w:rsid w:val="008A56E1"/>
    <w:rsid w:val="008A64DA"/>
    <w:rsid w:val="008A761F"/>
    <w:rsid w:val="008B0295"/>
    <w:rsid w:val="008B0BC1"/>
    <w:rsid w:val="008B328A"/>
    <w:rsid w:val="008B3447"/>
    <w:rsid w:val="008B3652"/>
    <w:rsid w:val="008B47C5"/>
    <w:rsid w:val="008B4AB3"/>
    <w:rsid w:val="008B5982"/>
    <w:rsid w:val="008B617A"/>
    <w:rsid w:val="008B6199"/>
    <w:rsid w:val="008B63D7"/>
    <w:rsid w:val="008B64F6"/>
    <w:rsid w:val="008B70A7"/>
    <w:rsid w:val="008B70DA"/>
    <w:rsid w:val="008B76D3"/>
    <w:rsid w:val="008B7FAE"/>
    <w:rsid w:val="008C0B23"/>
    <w:rsid w:val="008C156A"/>
    <w:rsid w:val="008C23DE"/>
    <w:rsid w:val="008C3312"/>
    <w:rsid w:val="008C3C96"/>
    <w:rsid w:val="008C4896"/>
    <w:rsid w:val="008C49EA"/>
    <w:rsid w:val="008C596A"/>
    <w:rsid w:val="008C5CFC"/>
    <w:rsid w:val="008C6FD9"/>
    <w:rsid w:val="008C710F"/>
    <w:rsid w:val="008C7B82"/>
    <w:rsid w:val="008D010B"/>
    <w:rsid w:val="008D11B3"/>
    <w:rsid w:val="008D1BD6"/>
    <w:rsid w:val="008D2690"/>
    <w:rsid w:val="008D2B6E"/>
    <w:rsid w:val="008D302E"/>
    <w:rsid w:val="008D3577"/>
    <w:rsid w:val="008D4AE3"/>
    <w:rsid w:val="008D52A7"/>
    <w:rsid w:val="008D596F"/>
    <w:rsid w:val="008D7782"/>
    <w:rsid w:val="008E07F4"/>
    <w:rsid w:val="008E0912"/>
    <w:rsid w:val="008E26A4"/>
    <w:rsid w:val="008E2980"/>
    <w:rsid w:val="008E31D4"/>
    <w:rsid w:val="008E4AE7"/>
    <w:rsid w:val="008E60F6"/>
    <w:rsid w:val="008E69BB"/>
    <w:rsid w:val="008E6AF1"/>
    <w:rsid w:val="008E7060"/>
    <w:rsid w:val="008F1579"/>
    <w:rsid w:val="008F1FDD"/>
    <w:rsid w:val="008F2A1D"/>
    <w:rsid w:val="008F3935"/>
    <w:rsid w:val="008F4899"/>
    <w:rsid w:val="008F4A9C"/>
    <w:rsid w:val="008F53F4"/>
    <w:rsid w:val="008F5747"/>
    <w:rsid w:val="008F5B48"/>
    <w:rsid w:val="00902B1A"/>
    <w:rsid w:val="00902D12"/>
    <w:rsid w:val="00904DD2"/>
    <w:rsid w:val="009067D6"/>
    <w:rsid w:val="00906AB7"/>
    <w:rsid w:val="009079F8"/>
    <w:rsid w:val="00907D7C"/>
    <w:rsid w:val="00907EB3"/>
    <w:rsid w:val="00911788"/>
    <w:rsid w:val="009120A4"/>
    <w:rsid w:val="0091263F"/>
    <w:rsid w:val="00913043"/>
    <w:rsid w:val="00913105"/>
    <w:rsid w:val="0091331F"/>
    <w:rsid w:val="009148D8"/>
    <w:rsid w:val="00914E8A"/>
    <w:rsid w:val="00914F7C"/>
    <w:rsid w:val="00915B1A"/>
    <w:rsid w:val="00915DFD"/>
    <w:rsid w:val="0091654F"/>
    <w:rsid w:val="00916669"/>
    <w:rsid w:val="0091780E"/>
    <w:rsid w:val="00920A96"/>
    <w:rsid w:val="00921CDC"/>
    <w:rsid w:val="009224D7"/>
    <w:rsid w:val="009226A7"/>
    <w:rsid w:val="009228D2"/>
    <w:rsid w:val="0092323D"/>
    <w:rsid w:val="009243BC"/>
    <w:rsid w:val="00924CBF"/>
    <w:rsid w:val="00925D9D"/>
    <w:rsid w:val="00927080"/>
    <w:rsid w:val="00927959"/>
    <w:rsid w:val="0093045B"/>
    <w:rsid w:val="00933119"/>
    <w:rsid w:val="0093380E"/>
    <w:rsid w:val="00933B86"/>
    <w:rsid w:val="00934270"/>
    <w:rsid w:val="00935941"/>
    <w:rsid w:val="00936593"/>
    <w:rsid w:val="009409B0"/>
    <w:rsid w:val="00940CAF"/>
    <w:rsid w:val="00940FA6"/>
    <w:rsid w:val="009410B5"/>
    <w:rsid w:val="0094161A"/>
    <w:rsid w:val="00941AD7"/>
    <w:rsid w:val="00941E22"/>
    <w:rsid w:val="009438A2"/>
    <w:rsid w:val="0094397F"/>
    <w:rsid w:val="0094474B"/>
    <w:rsid w:val="0094555A"/>
    <w:rsid w:val="009459F6"/>
    <w:rsid w:val="009462C6"/>
    <w:rsid w:val="00947F74"/>
    <w:rsid w:val="0095010A"/>
    <w:rsid w:val="009509A2"/>
    <w:rsid w:val="00952411"/>
    <w:rsid w:val="00953E95"/>
    <w:rsid w:val="0095415C"/>
    <w:rsid w:val="009547BC"/>
    <w:rsid w:val="00954824"/>
    <w:rsid w:val="00954CA2"/>
    <w:rsid w:val="00955014"/>
    <w:rsid w:val="00955B2F"/>
    <w:rsid w:val="00955B91"/>
    <w:rsid w:val="00955E9F"/>
    <w:rsid w:val="00956A39"/>
    <w:rsid w:val="00956A87"/>
    <w:rsid w:val="00960147"/>
    <w:rsid w:val="00961CC8"/>
    <w:rsid w:val="00961DC5"/>
    <w:rsid w:val="00962CF5"/>
    <w:rsid w:val="00962D4E"/>
    <w:rsid w:val="00962E5E"/>
    <w:rsid w:val="009636AD"/>
    <w:rsid w:val="00963D0B"/>
    <w:rsid w:val="0096431A"/>
    <w:rsid w:val="00964C6C"/>
    <w:rsid w:val="00965099"/>
    <w:rsid w:val="009656B9"/>
    <w:rsid w:val="0096737A"/>
    <w:rsid w:val="009675AE"/>
    <w:rsid w:val="009677C7"/>
    <w:rsid w:val="0096787C"/>
    <w:rsid w:val="00970B4D"/>
    <w:rsid w:val="00970FA0"/>
    <w:rsid w:val="00971609"/>
    <w:rsid w:val="009722CE"/>
    <w:rsid w:val="00972922"/>
    <w:rsid w:val="009730B5"/>
    <w:rsid w:val="00973B1E"/>
    <w:rsid w:val="00974B27"/>
    <w:rsid w:val="00974C83"/>
    <w:rsid w:val="0097720B"/>
    <w:rsid w:val="009778E9"/>
    <w:rsid w:val="009804B9"/>
    <w:rsid w:val="00980C84"/>
    <w:rsid w:val="00981D91"/>
    <w:rsid w:val="0098258C"/>
    <w:rsid w:val="00982E60"/>
    <w:rsid w:val="00983ADA"/>
    <w:rsid w:val="00984EA4"/>
    <w:rsid w:val="00986AAB"/>
    <w:rsid w:val="00987130"/>
    <w:rsid w:val="00987716"/>
    <w:rsid w:val="009877CE"/>
    <w:rsid w:val="00991A4E"/>
    <w:rsid w:val="00992258"/>
    <w:rsid w:val="0099291F"/>
    <w:rsid w:val="00993350"/>
    <w:rsid w:val="00993AB2"/>
    <w:rsid w:val="00994D10"/>
    <w:rsid w:val="00994D7C"/>
    <w:rsid w:val="009966BD"/>
    <w:rsid w:val="009A0911"/>
    <w:rsid w:val="009A1E44"/>
    <w:rsid w:val="009A30CD"/>
    <w:rsid w:val="009A44B0"/>
    <w:rsid w:val="009A4EF5"/>
    <w:rsid w:val="009A5A2A"/>
    <w:rsid w:val="009A5A50"/>
    <w:rsid w:val="009A5ADD"/>
    <w:rsid w:val="009A7222"/>
    <w:rsid w:val="009A753A"/>
    <w:rsid w:val="009B29D1"/>
    <w:rsid w:val="009B3843"/>
    <w:rsid w:val="009B4610"/>
    <w:rsid w:val="009B51AA"/>
    <w:rsid w:val="009B675E"/>
    <w:rsid w:val="009B6F14"/>
    <w:rsid w:val="009B7008"/>
    <w:rsid w:val="009B7018"/>
    <w:rsid w:val="009B7925"/>
    <w:rsid w:val="009B7A81"/>
    <w:rsid w:val="009C15D4"/>
    <w:rsid w:val="009C221A"/>
    <w:rsid w:val="009C224B"/>
    <w:rsid w:val="009C2992"/>
    <w:rsid w:val="009C3236"/>
    <w:rsid w:val="009C3994"/>
    <w:rsid w:val="009C4483"/>
    <w:rsid w:val="009C5610"/>
    <w:rsid w:val="009C6247"/>
    <w:rsid w:val="009C70E6"/>
    <w:rsid w:val="009C78DC"/>
    <w:rsid w:val="009D0416"/>
    <w:rsid w:val="009D08D7"/>
    <w:rsid w:val="009D2FEF"/>
    <w:rsid w:val="009D39F3"/>
    <w:rsid w:val="009D3A98"/>
    <w:rsid w:val="009D422C"/>
    <w:rsid w:val="009D493E"/>
    <w:rsid w:val="009D51AA"/>
    <w:rsid w:val="009D5444"/>
    <w:rsid w:val="009D562D"/>
    <w:rsid w:val="009D5D84"/>
    <w:rsid w:val="009D6DB2"/>
    <w:rsid w:val="009D7927"/>
    <w:rsid w:val="009D7E57"/>
    <w:rsid w:val="009E01AD"/>
    <w:rsid w:val="009E1097"/>
    <w:rsid w:val="009E1991"/>
    <w:rsid w:val="009E2003"/>
    <w:rsid w:val="009E2510"/>
    <w:rsid w:val="009E2C69"/>
    <w:rsid w:val="009E3991"/>
    <w:rsid w:val="009E3ECA"/>
    <w:rsid w:val="009E41DA"/>
    <w:rsid w:val="009E46A4"/>
    <w:rsid w:val="009E5092"/>
    <w:rsid w:val="009E5796"/>
    <w:rsid w:val="009E5C96"/>
    <w:rsid w:val="009E634C"/>
    <w:rsid w:val="009E77A4"/>
    <w:rsid w:val="009E79B3"/>
    <w:rsid w:val="009F0337"/>
    <w:rsid w:val="009F2459"/>
    <w:rsid w:val="009F2468"/>
    <w:rsid w:val="009F2B96"/>
    <w:rsid w:val="009F2F07"/>
    <w:rsid w:val="009F5CFC"/>
    <w:rsid w:val="009F5D85"/>
    <w:rsid w:val="009F67CF"/>
    <w:rsid w:val="009F7614"/>
    <w:rsid w:val="009F7ADE"/>
    <w:rsid w:val="00A006DD"/>
    <w:rsid w:val="00A02E2B"/>
    <w:rsid w:val="00A03029"/>
    <w:rsid w:val="00A031B8"/>
    <w:rsid w:val="00A043B4"/>
    <w:rsid w:val="00A04C79"/>
    <w:rsid w:val="00A06003"/>
    <w:rsid w:val="00A0635D"/>
    <w:rsid w:val="00A06EC3"/>
    <w:rsid w:val="00A06F68"/>
    <w:rsid w:val="00A11B8E"/>
    <w:rsid w:val="00A12467"/>
    <w:rsid w:val="00A125A9"/>
    <w:rsid w:val="00A13B69"/>
    <w:rsid w:val="00A151FC"/>
    <w:rsid w:val="00A15DDC"/>
    <w:rsid w:val="00A16338"/>
    <w:rsid w:val="00A170CC"/>
    <w:rsid w:val="00A17183"/>
    <w:rsid w:val="00A17E69"/>
    <w:rsid w:val="00A20C99"/>
    <w:rsid w:val="00A227A1"/>
    <w:rsid w:val="00A22B7E"/>
    <w:rsid w:val="00A232FF"/>
    <w:rsid w:val="00A23511"/>
    <w:rsid w:val="00A2390D"/>
    <w:rsid w:val="00A23A12"/>
    <w:rsid w:val="00A23D30"/>
    <w:rsid w:val="00A2407F"/>
    <w:rsid w:val="00A2473E"/>
    <w:rsid w:val="00A24C6F"/>
    <w:rsid w:val="00A24CCA"/>
    <w:rsid w:val="00A2593A"/>
    <w:rsid w:val="00A25D64"/>
    <w:rsid w:val="00A26140"/>
    <w:rsid w:val="00A274FE"/>
    <w:rsid w:val="00A277AB"/>
    <w:rsid w:val="00A27B25"/>
    <w:rsid w:val="00A30705"/>
    <w:rsid w:val="00A337BA"/>
    <w:rsid w:val="00A3430E"/>
    <w:rsid w:val="00A348B9"/>
    <w:rsid w:val="00A3508A"/>
    <w:rsid w:val="00A363AF"/>
    <w:rsid w:val="00A36DF9"/>
    <w:rsid w:val="00A36E57"/>
    <w:rsid w:val="00A3748B"/>
    <w:rsid w:val="00A37BBC"/>
    <w:rsid w:val="00A40D48"/>
    <w:rsid w:val="00A41A8F"/>
    <w:rsid w:val="00A4405B"/>
    <w:rsid w:val="00A457B1"/>
    <w:rsid w:val="00A46FE7"/>
    <w:rsid w:val="00A47C15"/>
    <w:rsid w:val="00A47C6F"/>
    <w:rsid w:val="00A50077"/>
    <w:rsid w:val="00A50112"/>
    <w:rsid w:val="00A50A36"/>
    <w:rsid w:val="00A50DFD"/>
    <w:rsid w:val="00A52547"/>
    <w:rsid w:val="00A526DE"/>
    <w:rsid w:val="00A528DC"/>
    <w:rsid w:val="00A52A56"/>
    <w:rsid w:val="00A52B66"/>
    <w:rsid w:val="00A53BB6"/>
    <w:rsid w:val="00A54B3B"/>
    <w:rsid w:val="00A54BBD"/>
    <w:rsid w:val="00A553B3"/>
    <w:rsid w:val="00A553CA"/>
    <w:rsid w:val="00A555C8"/>
    <w:rsid w:val="00A55D91"/>
    <w:rsid w:val="00A567D3"/>
    <w:rsid w:val="00A571CC"/>
    <w:rsid w:val="00A60B98"/>
    <w:rsid w:val="00A62DD9"/>
    <w:rsid w:val="00A6312E"/>
    <w:rsid w:val="00A63D2C"/>
    <w:rsid w:val="00A647B8"/>
    <w:rsid w:val="00A649F4"/>
    <w:rsid w:val="00A64F3A"/>
    <w:rsid w:val="00A655BF"/>
    <w:rsid w:val="00A65650"/>
    <w:rsid w:val="00A6694B"/>
    <w:rsid w:val="00A67D94"/>
    <w:rsid w:val="00A71DCD"/>
    <w:rsid w:val="00A7227A"/>
    <w:rsid w:val="00A72AA5"/>
    <w:rsid w:val="00A738CB"/>
    <w:rsid w:val="00A73AE5"/>
    <w:rsid w:val="00A74048"/>
    <w:rsid w:val="00A74995"/>
    <w:rsid w:val="00A74AA4"/>
    <w:rsid w:val="00A74B07"/>
    <w:rsid w:val="00A763DB"/>
    <w:rsid w:val="00A76438"/>
    <w:rsid w:val="00A77E6C"/>
    <w:rsid w:val="00A80677"/>
    <w:rsid w:val="00A8188A"/>
    <w:rsid w:val="00A81D36"/>
    <w:rsid w:val="00A83830"/>
    <w:rsid w:val="00A851EA"/>
    <w:rsid w:val="00A85D70"/>
    <w:rsid w:val="00A86A5B"/>
    <w:rsid w:val="00A87B91"/>
    <w:rsid w:val="00A90E6E"/>
    <w:rsid w:val="00A92C7E"/>
    <w:rsid w:val="00A92E60"/>
    <w:rsid w:val="00A93426"/>
    <w:rsid w:val="00A93BFC"/>
    <w:rsid w:val="00A94AED"/>
    <w:rsid w:val="00A95066"/>
    <w:rsid w:val="00A95F07"/>
    <w:rsid w:val="00A965CE"/>
    <w:rsid w:val="00A972D7"/>
    <w:rsid w:val="00A97718"/>
    <w:rsid w:val="00A97E23"/>
    <w:rsid w:val="00AA023D"/>
    <w:rsid w:val="00AA2A44"/>
    <w:rsid w:val="00AA2D58"/>
    <w:rsid w:val="00AA2F6C"/>
    <w:rsid w:val="00AA40C2"/>
    <w:rsid w:val="00AA449E"/>
    <w:rsid w:val="00AA4F51"/>
    <w:rsid w:val="00AA6442"/>
    <w:rsid w:val="00AA6C38"/>
    <w:rsid w:val="00AA6CFC"/>
    <w:rsid w:val="00AA7F20"/>
    <w:rsid w:val="00AB1551"/>
    <w:rsid w:val="00AB22A6"/>
    <w:rsid w:val="00AB24BB"/>
    <w:rsid w:val="00AB25CB"/>
    <w:rsid w:val="00AB3383"/>
    <w:rsid w:val="00AB39B2"/>
    <w:rsid w:val="00AB4345"/>
    <w:rsid w:val="00AB4F43"/>
    <w:rsid w:val="00AB5B39"/>
    <w:rsid w:val="00AB61C4"/>
    <w:rsid w:val="00AB62D1"/>
    <w:rsid w:val="00AB6C62"/>
    <w:rsid w:val="00AB6FCF"/>
    <w:rsid w:val="00AC075C"/>
    <w:rsid w:val="00AC0A16"/>
    <w:rsid w:val="00AC0D68"/>
    <w:rsid w:val="00AC133C"/>
    <w:rsid w:val="00AC14D4"/>
    <w:rsid w:val="00AC18E5"/>
    <w:rsid w:val="00AC1D9A"/>
    <w:rsid w:val="00AC2972"/>
    <w:rsid w:val="00AC3013"/>
    <w:rsid w:val="00AC3E31"/>
    <w:rsid w:val="00AC45D1"/>
    <w:rsid w:val="00AC4A25"/>
    <w:rsid w:val="00AC5FD5"/>
    <w:rsid w:val="00AC75A0"/>
    <w:rsid w:val="00AD0C2C"/>
    <w:rsid w:val="00AD0CC0"/>
    <w:rsid w:val="00AD0F7B"/>
    <w:rsid w:val="00AD1194"/>
    <w:rsid w:val="00AD1B32"/>
    <w:rsid w:val="00AD2DEE"/>
    <w:rsid w:val="00AD30BF"/>
    <w:rsid w:val="00AD3D5D"/>
    <w:rsid w:val="00AD3F35"/>
    <w:rsid w:val="00AD4F5C"/>
    <w:rsid w:val="00AD521C"/>
    <w:rsid w:val="00AD5965"/>
    <w:rsid w:val="00AD5B73"/>
    <w:rsid w:val="00AD6085"/>
    <w:rsid w:val="00AD6C17"/>
    <w:rsid w:val="00AD7A62"/>
    <w:rsid w:val="00AE155E"/>
    <w:rsid w:val="00AE2222"/>
    <w:rsid w:val="00AE23B7"/>
    <w:rsid w:val="00AE23BB"/>
    <w:rsid w:val="00AE33F6"/>
    <w:rsid w:val="00AE3833"/>
    <w:rsid w:val="00AE3AA4"/>
    <w:rsid w:val="00AE42E2"/>
    <w:rsid w:val="00AE4E49"/>
    <w:rsid w:val="00AE5A78"/>
    <w:rsid w:val="00AE5D77"/>
    <w:rsid w:val="00AE7447"/>
    <w:rsid w:val="00AE74D2"/>
    <w:rsid w:val="00AF0026"/>
    <w:rsid w:val="00AF0FFE"/>
    <w:rsid w:val="00AF17FF"/>
    <w:rsid w:val="00AF1C0F"/>
    <w:rsid w:val="00AF1C5E"/>
    <w:rsid w:val="00AF2234"/>
    <w:rsid w:val="00AF2E25"/>
    <w:rsid w:val="00AF353B"/>
    <w:rsid w:val="00AF429C"/>
    <w:rsid w:val="00AF4781"/>
    <w:rsid w:val="00AF51A8"/>
    <w:rsid w:val="00AF51AD"/>
    <w:rsid w:val="00AF595E"/>
    <w:rsid w:val="00AF62FB"/>
    <w:rsid w:val="00B01724"/>
    <w:rsid w:val="00B01842"/>
    <w:rsid w:val="00B01A4D"/>
    <w:rsid w:val="00B02111"/>
    <w:rsid w:val="00B02659"/>
    <w:rsid w:val="00B02A55"/>
    <w:rsid w:val="00B02B52"/>
    <w:rsid w:val="00B03662"/>
    <w:rsid w:val="00B04838"/>
    <w:rsid w:val="00B04F22"/>
    <w:rsid w:val="00B06721"/>
    <w:rsid w:val="00B07101"/>
    <w:rsid w:val="00B073C0"/>
    <w:rsid w:val="00B07CA8"/>
    <w:rsid w:val="00B1042A"/>
    <w:rsid w:val="00B1177F"/>
    <w:rsid w:val="00B121E8"/>
    <w:rsid w:val="00B12C84"/>
    <w:rsid w:val="00B134BE"/>
    <w:rsid w:val="00B134C2"/>
    <w:rsid w:val="00B13A32"/>
    <w:rsid w:val="00B13FAD"/>
    <w:rsid w:val="00B14323"/>
    <w:rsid w:val="00B14F8D"/>
    <w:rsid w:val="00B15671"/>
    <w:rsid w:val="00B170C2"/>
    <w:rsid w:val="00B20136"/>
    <w:rsid w:val="00B2022B"/>
    <w:rsid w:val="00B2185D"/>
    <w:rsid w:val="00B2185F"/>
    <w:rsid w:val="00B2206D"/>
    <w:rsid w:val="00B237EF"/>
    <w:rsid w:val="00B242FE"/>
    <w:rsid w:val="00B24D5A"/>
    <w:rsid w:val="00B27287"/>
    <w:rsid w:val="00B30B40"/>
    <w:rsid w:val="00B30F39"/>
    <w:rsid w:val="00B31E0A"/>
    <w:rsid w:val="00B32354"/>
    <w:rsid w:val="00B32877"/>
    <w:rsid w:val="00B32D17"/>
    <w:rsid w:val="00B3316C"/>
    <w:rsid w:val="00B334BE"/>
    <w:rsid w:val="00B3475E"/>
    <w:rsid w:val="00B34818"/>
    <w:rsid w:val="00B34978"/>
    <w:rsid w:val="00B350F4"/>
    <w:rsid w:val="00B36568"/>
    <w:rsid w:val="00B37773"/>
    <w:rsid w:val="00B400B0"/>
    <w:rsid w:val="00B40B02"/>
    <w:rsid w:val="00B4161D"/>
    <w:rsid w:val="00B42AFB"/>
    <w:rsid w:val="00B451B0"/>
    <w:rsid w:val="00B45613"/>
    <w:rsid w:val="00B45E41"/>
    <w:rsid w:val="00B45EA8"/>
    <w:rsid w:val="00B47B8E"/>
    <w:rsid w:val="00B47BDD"/>
    <w:rsid w:val="00B50A27"/>
    <w:rsid w:val="00B50C02"/>
    <w:rsid w:val="00B51557"/>
    <w:rsid w:val="00B52A9D"/>
    <w:rsid w:val="00B5319B"/>
    <w:rsid w:val="00B562EE"/>
    <w:rsid w:val="00B57258"/>
    <w:rsid w:val="00B57D41"/>
    <w:rsid w:val="00B61544"/>
    <w:rsid w:val="00B61913"/>
    <w:rsid w:val="00B62AE9"/>
    <w:rsid w:val="00B63B1C"/>
    <w:rsid w:val="00B64435"/>
    <w:rsid w:val="00B64882"/>
    <w:rsid w:val="00B64D49"/>
    <w:rsid w:val="00B6520D"/>
    <w:rsid w:val="00B6530C"/>
    <w:rsid w:val="00B65CFA"/>
    <w:rsid w:val="00B65E78"/>
    <w:rsid w:val="00B660B5"/>
    <w:rsid w:val="00B66CFA"/>
    <w:rsid w:val="00B66D68"/>
    <w:rsid w:val="00B70B94"/>
    <w:rsid w:val="00B71751"/>
    <w:rsid w:val="00B72060"/>
    <w:rsid w:val="00B72091"/>
    <w:rsid w:val="00B724C2"/>
    <w:rsid w:val="00B72DC8"/>
    <w:rsid w:val="00B72EFA"/>
    <w:rsid w:val="00B73C13"/>
    <w:rsid w:val="00B7417B"/>
    <w:rsid w:val="00B74B16"/>
    <w:rsid w:val="00B7565B"/>
    <w:rsid w:val="00B775F7"/>
    <w:rsid w:val="00B8142A"/>
    <w:rsid w:val="00B816CC"/>
    <w:rsid w:val="00B843FF"/>
    <w:rsid w:val="00B84E55"/>
    <w:rsid w:val="00B8563D"/>
    <w:rsid w:val="00B85745"/>
    <w:rsid w:val="00B85D87"/>
    <w:rsid w:val="00B86B39"/>
    <w:rsid w:val="00B86FD6"/>
    <w:rsid w:val="00B87E4A"/>
    <w:rsid w:val="00B90EFA"/>
    <w:rsid w:val="00B90F4D"/>
    <w:rsid w:val="00B9151A"/>
    <w:rsid w:val="00B921D4"/>
    <w:rsid w:val="00B922A8"/>
    <w:rsid w:val="00B9244A"/>
    <w:rsid w:val="00B9249C"/>
    <w:rsid w:val="00B941A9"/>
    <w:rsid w:val="00B94D5A"/>
    <w:rsid w:val="00B94DE6"/>
    <w:rsid w:val="00B94E7F"/>
    <w:rsid w:val="00B95197"/>
    <w:rsid w:val="00B9680B"/>
    <w:rsid w:val="00B96FBF"/>
    <w:rsid w:val="00BA0B33"/>
    <w:rsid w:val="00BA1535"/>
    <w:rsid w:val="00BA16A2"/>
    <w:rsid w:val="00BA23D4"/>
    <w:rsid w:val="00BA3263"/>
    <w:rsid w:val="00BA3CED"/>
    <w:rsid w:val="00BA3F2A"/>
    <w:rsid w:val="00BA6A21"/>
    <w:rsid w:val="00BA6C6B"/>
    <w:rsid w:val="00BA7EAC"/>
    <w:rsid w:val="00BB0DAA"/>
    <w:rsid w:val="00BB366F"/>
    <w:rsid w:val="00BB3765"/>
    <w:rsid w:val="00BB38F7"/>
    <w:rsid w:val="00BB39B4"/>
    <w:rsid w:val="00BB3CE8"/>
    <w:rsid w:val="00BB3E3B"/>
    <w:rsid w:val="00BB4CB4"/>
    <w:rsid w:val="00BB51CB"/>
    <w:rsid w:val="00BB5AFA"/>
    <w:rsid w:val="00BB607E"/>
    <w:rsid w:val="00BB6A97"/>
    <w:rsid w:val="00BB79B4"/>
    <w:rsid w:val="00BB7A1E"/>
    <w:rsid w:val="00BC0CEE"/>
    <w:rsid w:val="00BC1AE3"/>
    <w:rsid w:val="00BC3175"/>
    <w:rsid w:val="00BC34E0"/>
    <w:rsid w:val="00BC35D4"/>
    <w:rsid w:val="00BC3B0B"/>
    <w:rsid w:val="00BC4666"/>
    <w:rsid w:val="00BC6165"/>
    <w:rsid w:val="00BC651A"/>
    <w:rsid w:val="00BC656E"/>
    <w:rsid w:val="00BC6D88"/>
    <w:rsid w:val="00BC70F4"/>
    <w:rsid w:val="00BC7198"/>
    <w:rsid w:val="00BD021A"/>
    <w:rsid w:val="00BD12B5"/>
    <w:rsid w:val="00BD1FF8"/>
    <w:rsid w:val="00BD4896"/>
    <w:rsid w:val="00BD4EE8"/>
    <w:rsid w:val="00BD514E"/>
    <w:rsid w:val="00BD5466"/>
    <w:rsid w:val="00BD574C"/>
    <w:rsid w:val="00BD5D08"/>
    <w:rsid w:val="00BD6F76"/>
    <w:rsid w:val="00BD71A0"/>
    <w:rsid w:val="00BD766C"/>
    <w:rsid w:val="00BD7CE7"/>
    <w:rsid w:val="00BE1342"/>
    <w:rsid w:val="00BE1942"/>
    <w:rsid w:val="00BE22C0"/>
    <w:rsid w:val="00BE2FAD"/>
    <w:rsid w:val="00BE3259"/>
    <w:rsid w:val="00BE4022"/>
    <w:rsid w:val="00BE4052"/>
    <w:rsid w:val="00BE48CF"/>
    <w:rsid w:val="00BE4EB9"/>
    <w:rsid w:val="00BE59B3"/>
    <w:rsid w:val="00BE6726"/>
    <w:rsid w:val="00BE765B"/>
    <w:rsid w:val="00BE7A49"/>
    <w:rsid w:val="00BF0117"/>
    <w:rsid w:val="00BF1082"/>
    <w:rsid w:val="00BF14B2"/>
    <w:rsid w:val="00BF2387"/>
    <w:rsid w:val="00BF28E7"/>
    <w:rsid w:val="00BF2963"/>
    <w:rsid w:val="00BF2A95"/>
    <w:rsid w:val="00BF354E"/>
    <w:rsid w:val="00BF3C42"/>
    <w:rsid w:val="00BF430E"/>
    <w:rsid w:val="00BF55BF"/>
    <w:rsid w:val="00BF5FE0"/>
    <w:rsid w:val="00BF609B"/>
    <w:rsid w:val="00BF7FAB"/>
    <w:rsid w:val="00C002D6"/>
    <w:rsid w:val="00C02CC8"/>
    <w:rsid w:val="00C02E09"/>
    <w:rsid w:val="00C04069"/>
    <w:rsid w:val="00C0567E"/>
    <w:rsid w:val="00C05E4D"/>
    <w:rsid w:val="00C06834"/>
    <w:rsid w:val="00C06B37"/>
    <w:rsid w:val="00C06E84"/>
    <w:rsid w:val="00C07DFB"/>
    <w:rsid w:val="00C11543"/>
    <w:rsid w:val="00C11DD8"/>
    <w:rsid w:val="00C123B8"/>
    <w:rsid w:val="00C16AFB"/>
    <w:rsid w:val="00C16C40"/>
    <w:rsid w:val="00C1716C"/>
    <w:rsid w:val="00C176CC"/>
    <w:rsid w:val="00C206C7"/>
    <w:rsid w:val="00C2105C"/>
    <w:rsid w:val="00C21153"/>
    <w:rsid w:val="00C213C8"/>
    <w:rsid w:val="00C214CE"/>
    <w:rsid w:val="00C220BE"/>
    <w:rsid w:val="00C24300"/>
    <w:rsid w:val="00C247BB"/>
    <w:rsid w:val="00C24BD9"/>
    <w:rsid w:val="00C25181"/>
    <w:rsid w:val="00C2579C"/>
    <w:rsid w:val="00C26C1F"/>
    <w:rsid w:val="00C27512"/>
    <w:rsid w:val="00C30C02"/>
    <w:rsid w:val="00C30C19"/>
    <w:rsid w:val="00C313B6"/>
    <w:rsid w:val="00C319B3"/>
    <w:rsid w:val="00C320A2"/>
    <w:rsid w:val="00C32661"/>
    <w:rsid w:val="00C3416E"/>
    <w:rsid w:val="00C346E3"/>
    <w:rsid w:val="00C3616B"/>
    <w:rsid w:val="00C364D8"/>
    <w:rsid w:val="00C3657D"/>
    <w:rsid w:val="00C37274"/>
    <w:rsid w:val="00C37828"/>
    <w:rsid w:val="00C40317"/>
    <w:rsid w:val="00C41DE2"/>
    <w:rsid w:val="00C43A56"/>
    <w:rsid w:val="00C43A8D"/>
    <w:rsid w:val="00C43D3C"/>
    <w:rsid w:val="00C44D69"/>
    <w:rsid w:val="00C44F71"/>
    <w:rsid w:val="00C45037"/>
    <w:rsid w:val="00C45C63"/>
    <w:rsid w:val="00C46452"/>
    <w:rsid w:val="00C46F24"/>
    <w:rsid w:val="00C47AB7"/>
    <w:rsid w:val="00C524FE"/>
    <w:rsid w:val="00C52BAB"/>
    <w:rsid w:val="00C53262"/>
    <w:rsid w:val="00C537ED"/>
    <w:rsid w:val="00C53BEA"/>
    <w:rsid w:val="00C54BC2"/>
    <w:rsid w:val="00C54C5B"/>
    <w:rsid w:val="00C55367"/>
    <w:rsid w:val="00C555F3"/>
    <w:rsid w:val="00C55A8A"/>
    <w:rsid w:val="00C5702B"/>
    <w:rsid w:val="00C57D73"/>
    <w:rsid w:val="00C6002C"/>
    <w:rsid w:val="00C6028D"/>
    <w:rsid w:val="00C61088"/>
    <w:rsid w:val="00C61931"/>
    <w:rsid w:val="00C619F0"/>
    <w:rsid w:val="00C6386F"/>
    <w:rsid w:val="00C63CE9"/>
    <w:rsid w:val="00C64409"/>
    <w:rsid w:val="00C64AD7"/>
    <w:rsid w:val="00C66E2C"/>
    <w:rsid w:val="00C6702C"/>
    <w:rsid w:val="00C67A6E"/>
    <w:rsid w:val="00C7098D"/>
    <w:rsid w:val="00C72BB9"/>
    <w:rsid w:val="00C7459C"/>
    <w:rsid w:val="00C74BCD"/>
    <w:rsid w:val="00C75215"/>
    <w:rsid w:val="00C75BC4"/>
    <w:rsid w:val="00C76A02"/>
    <w:rsid w:val="00C773AC"/>
    <w:rsid w:val="00C7742D"/>
    <w:rsid w:val="00C7793B"/>
    <w:rsid w:val="00C802CB"/>
    <w:rsid w:val="00C803DF"/>
    <w:rsid w:val="00C81683"/>
    <w:rsid w:val="00C82898"/>
    <w:rsid w:val="00C82FB2"/>
    <w:rsid w:val="00C85635"/>
    <w:rsid w:val="00C85E6B"/>
    <w:rsid w:val="00C86441"/>
    <w:rsid w:val="00C86F18"/>
    <w:rsid w:val="00C90D60"/>
    <w:rsid w:val="00C92D4C"/>
    <w:rsid w:val="00C92D89"/>
    <w:rsid w:val="00C93582"/>
    <w:rsid w:val="00C943C1"/>
    <w:rsid w:val="00C944FD"/>
    <w:rsid w:val="00C95345"/>
    <w:rsid w:val="00C953D0"/>
    <w:rsid w:val="00C955F8"/>
    <w:rsid w:val="00C95A84"/>
    <w:rsid w:val="00C95FE1"/>
    <w:rsid w:val="00C9622C"/>
    <w:rsid w:val="00C96817"/>
    <w:rsid w:val="00C96FFE"/>
    <w:rsid w:val="00C97CD8"/>
    <w:rsid w:val="00CA0062"/>
    <w:rsid w:val="00CA1F98"/>
    <w:rsid w:val="00CA3037"/>
    <w:rsid w:val="00CA44CF"/>
    <w:rsid w:val="00CA4E31"/>
    <w:rsid w:val="00CA60FD"/>
    <w:rsid w:val="00CA6E4C"/>
    <w:rsid w:val="00CA6F33"/>
    <w:rsid w:val="00CA70C1"/>
    <w:rsid w:val="00CA73F9"/>
    <w:rsid w:val="00CA74BC"/>
    <w:rsid w:val="00CB0FB2"/>
    <w:rsid w:val="00CB181C"/>
    <w:rsid w:val="00CB19A7"/>
    <w:rsid w:val="00CB1EEB"/>
    <w:rsid w:val="00CB2B16"/>
    <w:rsid w:val="00CB41FA"/>
    <w:rsid w:val="00CB4781"/>
    <w:rsid w:val="00CB49CC"/>
    <w:rsid w:val="00CB521E"/>
    <w:rsid w:val="00CB5504"/>
    <w:rsid w:val="00CB6B5A"/>
    <w:rsid w:val="00CC0743"/>
    <w:rsid w:val="00CC1167"/>
    <w:rsid w:val="00CC1E19"/>
    <w:rsid w:val="00CC23E3"/>
    <w:rsid w:val="00CC3BF6"/>
    <w:rsid w:val="00CC3D53"/>
    <w:rsid w:val="00CC4235"/>
    <w:rsid w:val="00CC4F61"/>
    <w:rsid w:val="00CC52BD"/>
    <w:rsid w:val="00CC6D99"/>
    <w:rsid w:val="00CD26FA"/>
    <w:rsid w:val="00CD33A1"/>
    <w:rsid w:val="00CD3570"/>
    <w:rsid w:val="00CD5451"/>
    <w:rsid w:val="00CD681C"/>
    <w:rsid w:val="00CE0070"/>
    <w:rsid w:val="00CE01FD"/>
    <w:rsid w:val="00CE0387"/>
    <w:rsid w:val="00CE0721"/>
    <w:rsid w:val="00CE0743"/>
    <w:rsid w:val="00CE3C2C"/>
    <w:rsid w:val="00CE3FA5"/>
    <w:rsid w:val="00CE4784"/>
    <w:rsid w:val="00CE4E85"/>
    <w:rsid w:val="00CE64AE"/>
    <w:rsid w:val="00CE6E50"/>
    <w:rsid w:val="00CE7E4E"/>
    <w:rsid w:val="00CF074E"/>
    <w:rsid w:val="00CF0F1E"/>
    <w:rsid w:val="00CF1036"/>
    <w:rsid w:val="00CF1846"/>
    <w:rsid w:val="00CF2973"/>
    <w:rsid w:val="00CF2C2E"/>
    <w:rsid w:val="00CF303B"/>
    <w:rsid w:val="00CF3451"/>
    <w:rsid w:val="00CF3E97"/>
    <w:rsid w:val="00CF455E"/>
    <w:rsid w:val="00CF5550"/>
    <w:rsid w:val="00CF5908"/>
    <w:rsid w:val="00CF62D5"/>
    <w:rsid w:val="00CF6B42"/>
    <w:rsid w:val="00CF7ABB"/>
    <w:rsid w:val="00CF7B01"/>
    <w:rsid w:val="00CF7E49"/>
    <w:rsid w:val="00CF7F25"/>
    <w:rsid w:val="00D001F7"/>
    <w:rsid w:val="00D017D3"/>
    <w:rsid w:val="00D0258E"/>
    <w:rsid w:val="00D02BF0"/>
    <w:rsid w:val="00D0439F"/>
    <w:rsid w:val="00D06C75"/>
    <w:rsid w:val="00D103B1"/>
    <w:rsid w:val="00D109E6"/>
    <w:rsid w:val="00D1167E"/>
    <w:rsid w:val="00D12BD0"/>
    <w:rsid w:val="00D131DB"/>
    <w:rsid w:val="00D14A3F"/>
    <w:rsid w:val="00D158F3"/>
    <w:rsid w:val="00D15981"/>
    <w:rsid w:val="00D163F8"/>
    <w:rsid w:val="00D16478"/>
    <w:rsid w:val="00D16E46"/>
    <w:rsid w:val="00D20588"/>
    <w:rsid w:val="00D212E7"/>
    <w:rsid w:val="00D228D5"/>
    <w:rsid w:val="00D22BCF"/>
    <w:rsid w:val="00D236C7"/>
    <w:rsid w:val="00D24879"/>
    <w:rsid w:val="00D25992"/>
    <w:rsid w:val="00D25CB9"/>
    <w:rsid w:val="00D25EEE"/>
    <w:rsid w:val="00D262A3"/>
    <w:rsid w:val="00D26EC4"/>
    <w:rsid w:val="00D27CA8"/>
    <w:rsid w:val="00D30639"/>
    <w:rsid w:val="00D31A82"/>
    <w:rsid w:val="00D31D6A"/>
    <w:rsid w:val="00D321FD"/>
    <w:rsid w:val="00D32B60"/>
    <w:rsid w:val="00D339BE"/>
    <w:rsid w:val="00D33A2C"/>
    <w:rsid w:val="00D33B9D"/>
    <w:rsid w:val="00D345DB"/>
    <w:rsid w:val="00D352A3"/>
    <w:rsid w:val="00D3766E"/>
    <w:rsid w:val="00D3772F"/>
    <w:rsid w:val="00D37CB3"/>
    <w:rsid w:val="00D411D8"/>
    <w:rsid w:val="00D4170B"/>
    <w:rsid w:val="00D42044"/>
    <w:rsid w:val="00D42436"/>
    <w:rsid w:val="00D4243A"/>
    <w:rsid w:val="00D437E8"/>
    <w:rsid w:val="00D43841"/>
    <w:rsid w:val="00D4457A"/>
    <w:rsid w:val="00D453CA"/>
    <w:rsid w:val="00D475F5"/>
    <w:rsid w:val="00D522AB"/>
    <w:rsid w:val="00D53067"/>
    <w:rsid w:val="00D533D4"/>
    <w:rsid w:val="00D534A7"/>
    <w:rsid w:val="00D54598"/>
    <w:rsid w:val="00D54639"/>
    <w:rsid w:val="00D54665"/>
    <w:rsid w:val="00D54A0E"/>
    <w:rsid w:val="00D54EDA"/>
    <w:rsid w:val="00D555DB"/>
    <w:rsid w:val="00D55A71"/>
    <w:rsid w:val="00D56FA7"/>
    <w:rsid w:val="00D57903"/>
    <w:rsid w:val="00D610D7"/>
    <w:rsid w:val="00D61A67"/>
    <w:rsid w:val="00D61C7C"/>
    <w:rsid w:val="00D61F47"/>
    <w:rsid w:val="00D6203F"/>
    <w:rsid w:val="00D624AB"/>
    <w:rsid w:val="00D62F95"/>
    <w:rsid w:val="00D637BD"/>
    <w:rsid w:val="00D63B5F"/>
    <w:rsid w:val="00D63CDA"/>
    <w:rsid w:val="00D64114"/>
    <w:rsid w:val="00D6490E"/>
    <w:rsid w:val="00D65652"/>
    <w:rsid w:val="00D6789C"/>
    <w:rsid w:val="00D7095F"/>
    <w:rsid w:val="00D71C43"/>
    <w:rsid w:val="00D72961"/>
    <w:rsid w:val="00D73ACB"/>
    <w:rsid w:val="00D74209"/>
    <w:rsid w:val="00D756E1"/>
    <w:rsid w:val="00D75A3C"/>
    <w:rsid w:val="00D770E9"/>
    <w:rsid w:val="00D80B61"/>
    <w:rsid w:val="00D80CC6"/>
    <w:rsid w:val="00D81AF9"/>
    <w:rsid w:val="00D826B2"/>
    <w:rsid w:val="00D82734"/>
    <w:rsid w:val="00D83982"/>
    <w:rsid w:val="00D83F62"/>
    <w:rsid w:val="00D84DAC"/>
    <w:rsid w:val="00D872D1"/>
    <w:rsid w:val="00D87C3D"/>
    <w:rsid w:val="00D902AE"/>
    <w:rsid w:val="00D90FB8"/>
    <w:rsid w:val="00D9128E"/>
    <w:rsid w:val="00D922EC"/>
    <w:rsid w:val="00D92B9B"/>
    <w:rsid w:val="00D9478D"/>
    <w:rsid w:val="00D961C7"/>
    <w:rsid w:val="00D96559"/>
    <w:rsid w:val="00DA0691"/>
    <w:rsid w:val="00DA08F8"/>
    <w:rsid w:val="00DA1CD9"/>
    <w:rsid w:val="00DA1F5F"/>
    <w:rsid w:val="00DA2031"/>
    <w:rsid w:val="00DA26EF"/>
    <w:rsid w:val="00DA2B49"/>
    <w:rsid w:val="00DA3AD9"/>
    <w:rsid w:val="00DA6E97"/>
    <w:rsid w:val="00DB031D"/>
    <w:rsid w:val="00DB11F1"/>
    <w:rsid w:val="00DB1394"/>
    <w:rsid w:val="00DB2F01"/>
    <w:rsid w:val="00DB3C2F"/>
    <w:rsid w:val="00DB4178"/>
    <w:rsid w:val="00DB4B2F"/>
    <w:rsid w:val="00DB4D00"/>
    <w:rsid w:val="00DB5767"/>
    <w:rsid w:val="00DB71D0"/>
    <w:rsid w:val="00DB7490"/>
    <w:rsid w:val="00DC2047"/>
    <w:rsid w:val="00DC3101"/>
    <w:rsid w:val="00DC42BB"/>
    <w:rsid w:val="00DC58A9"/>
    <w:rsid w:val="00DC5E18"/>
    <w:rsid w:val="00DC627B"/>
    <w:rsid w:val="00DC69AB"/>
    <w:rsid w:val="00DD0451"/>
    <w:rsid w:val="00DD0D6B"/>
    <w:rsid w:val="00DD0E33"/>
    <w:rsid w:val="00DD1179"/>
    <w:rsid w:val="00DD1CC1"/>
    <w:rsid w:val="00DD222C"/>
    <w:rsid w:val="00DD3DAB"/>
    <w:rsid w:val="00DD400F"/>
    <w:rsid w:val="00DD406D"/>
    <w:rsid w:val="00DD4307"/>
    <w:rsid w:val="00DD5A22"/>
    <w:rsid w:val="00DD76FD"/>
    <w:rsid w:val="00DD78F7"/>
    <w:rsid w:val="00DE0DE5"/>
    <w:rsid w:val="00DE1047"/>
    <w:rsid w:val="00DE20B1"/>
    <w:rsid w:val="00DE2131"/>
    <w:rsid w:val="00DE3673"/>
    <w:rsid w:val="00DE41EF"/>
    <w:rsid w:val="00DE486D"/>
    <w:rsid w:val="00DE4A05"/>
    <w:rsid w:val="00DF011A"/>
    <w:rsid w:val="00DF0DA0"/>
    <w:rsid w:val="00DF1143"/>
    <w:rsid w:val="00DF120A"/>
    <w:rsid w:val="00DF1485"/>
    <w:rsid w:val="00DF2117"/>
    <w:rsid w:val="00DF4990"/>
    <w:rsid w:val="00DF65AB"/>
    <w:rsid w:val="00DF700E"/>
    <w:rsid w:val="00DF7BF0"/>
    <w:rsid w:val="00E00606"/>
    <w:rsid w:val="00E0061A"/>
    <w:rsid w:val="00E00D07"/>
    <w:rsid w:val="00E011C3"/>
    <w:rsid w:val="00E01F56"/>
    <w:rsid w:val="00E0325F"/>
    <w:rsid w:val="00E0352F"/>
    <w:rsid w:val="00E03705"/>
    <w:rsid w:val="00E03995"/>
    <w:rsid w:val="00E039F8"/>
    <w:rsid w:val="00E03F21"/>
    <w:rsid w:val="00E054A6"/>
    <w:rsid w:val="00E05EBE"/>
    <w:rsid w:val="00E06A8B"/>
    <w:rsid w:val="00E06EC2"/>
    <w:rsid w:val="00E0746B"/>
    <w:rsid w:val="00E07BC1"/>
    <w:rsid w:val="00E07D95"/>
    <w:rsid w:val="00E10481"/>
    <w:rsid w:val="00E1049F"/>
    <w:rsid w:val="00E12CFF"/>
    <w:rsid w:val="00E13CEA"/>
    <w:rsid w:val="00E13DE3"/>
    <w:rsid w:val="00E14356"/>
    <w:rsid w:val="00E152AA"/>
    <w:rsid w:val="00E15A67"/>
    <w:rsid w:val="00E15E4E"/>
    <w:rsid w:val="00E160C2"/>
    <w:rsid w:val="00E166B5"/>
    <w:rsid w:val="00E16FC0"/>
    <w:rsid w:val="00E17150"/>
    <w:rsid w:val="00E20246"/>
    <w:rsid w:val="00E20297"/>
    <w:rsid w:val="00E20B0D"/>
    <w:rsid w:val="00E20D46"/>
    <w:rsid w:val="00E22705"/>
    <w:rsid w:val="00E2318A"/>
    <w:rsid w:val="00E23AF8"/>
    <w:rsid w:val="00E243D9"/>
    <w:rsid w:val="00E24D38"/>
    <w:rsid w:val="00E24E35"/>
    <w:rsid w:val="00E2502C"/>
    <w:rsid w:val="00E268C2"/>
    <w:rsid w:val="00E26BD9"/>
    <w:rsid w:val="00E27477"/>
    <w:rsid w:val="00E3047B"/>
    <w:rsid w:val="00E30D53"/>
    <w:rsid w:val="00E3129F"/>
    <w:rsid w:val="00E312FF"/>
    <w:rsid w:val="00E31F18"/>
    <w:rsid w:val="00E32454"/>
    <w:rsid w:val="00E32DD8"/>
    <w:rsid w:val="00E33E6E"/>
    <w:rsid w:val="00E3624D"/>
    <w:rsid w:val="00E36BCE"/>
    <w:rsid w:val="00E378BC"/>
    <w:rsid w:val="00E400B2"/>
    <w:rsid w:val="00E4090D"/>
    <w:rsid w:val="00E41B28"/>
    <w:rsid w:val="00E42090"/>
    <w:rsid w:val="00E4400C"/>
    <w:rsid w:val="00E44934"/>
    <w:rsid w:val="00E44F82"/>
    <w:rsid w:val="00E4507C"/>
    <w:rsid w:val="00E453E7"/>
    <w:rsid w:val="00E454DA"/>
    <w:rsid w:val="00E45885"/>
    <w:rsid w:val="00E465AD"/>
    <w:rsid w:val="00E47AAC"/>
    <w:rsid w:val="00E47EF3"/>
    <w:rsid w:val="00E50C40"/>
    <w:rsid w:val="00E52EE0"/>
    <w:rsid w:val="00E53693"/>
    <w:rsid w:val="00E55522"/>
    <w:rsid w:val="00E605B2"/>
    <w:rsid w:val="00E60997"/>
    <w:rsid w:val="00E61869"/>
    <w:rsid w:val="00E619D4"/>
    <w:rsid w:val="00E63F4C"/>
    <w:rsid w:val="00E644E2"/>
    <w:rsid w:val="00E6480A"/>
    <w:rsid w:val="00E65652"/>
    <w:rsid w:val="00E656C1"/>
    <w:rsid w:val="00E66DED"/>
    <w:rsid w:val="00E66F19"/>
    <w:rsid w:val="00E6701F"/>
    <w:rsid w:val="00E675AC"/>
    <w:rsid w:val="00E708CD"/>
    <w:rsid w:val="00E7183A"/>
    <w:rsid w:val="00E71A0B"/>
    <w:rsid w:val="00E71B02"/>
    <w:rsid w:val="00E72B17"/>
    <w:rsid w:val="00E73C7C"/>
    <w:rsid w:val="00E74137"/>
    <w:rsid w:val="00E74501"/>
    <w:rsid w:val="00E74B3B"/>
    <w:rsid w:val="00E74E38"/>
    <w:rsid w:val="00E75575"/>
    <w:rsid w:val="00E757FC"/>
    <w:rsid w:val="00E759B3"/>
    <w:rsid w:val="00E7613F"/>
    <w:rsid w:val="00E776B7"/>
    <w:rsid w:val="00E80A46"/>
    <w:rsid w:val="00E80D30"/>
    <w:rsid w:val="00E81600"/>
    <w:rsid w:val="00E81B74"/>
    <w:rsid w:val="00E82511"/>
    <w:rsid w:val="00E83BA6"/>
    <w:rsid w:val="00E83CDA"/>
    <w:rsid w:val="00E83F3C"/>
    <w:rsid w:val="00E856B5"/>
    <w:rsid w:val="00E857EB"/>
    <w:rsid w:val="00E85C24"/>
    <w:rsid w:val="00E877D0"/>
    <w:rsid w:val="00E9106B"/>
    <w:rsid w:val="00E929C0"/>
    <w:rsid w:val="00E93496"/>
    <w:rsid w:val="00E93EFD"/>
    <w:rsid w:val="00E942AC"/>
    <w:rsid w:val="00E95910"/>
    <w:rsid w:val="00E95CBC"/>
    <w:rsid w:val="00E95F1B"/>
    <w:rsid w:val="00E96102"/>
    <w:rsid w:val="00E965DA"/>
    <w:rsid w:val="00E96898"/>
    <w:rsid w:val="00E96ECD"/>
    <w:rsid w:val="00E97332"/>
    <w:rsid w:val="00E9741F"/>
    <w:rsid w:val="00EA064B"/>
    <w:rsid w:val="00EA0EB2"/>
    <w:rsid w:val="00EA10C1"/>
    <w:rsid w:val="00EA34EA"/>
    <w:rsid w:val="00EA54BD"/>
    <w:rsid w:val="00EA5C2A"/>
    <w:rsid w:val="00EA6E57"/>
    <w:rsid w:val="00EA6FF6"/>
    <w:rsid w:val="00EB0EA3"/>
    <w:rsid w:val="00EB0F31"/>
    <w:rsid w:val="00EB13DB"/>
    <w:rsid w:val="00EB26D7"/>
    <w:rsid w:val="00EB29FA"/>
    <w:rsid w:val="00EB3C22"/>
    <w:rsid w:val="00EB457A"/>
    <w:rsid w:val="00EB5CD4"/>
    <w:rsid w:val="00EB705A"/>
    <w:rsid w:val="00EB7289"/>
    <w:rsid w:val="00EB72F4"/>
    <w:rsid w:val="00EB7678"/>
    <w:rsid w:val="00EC0C57"/>
    <w:rsid w:val="00EC25FB"/>
    <w:rsid w:val="00EC2B90"/>
    <w:rsid w:val="00EC2EC5"/>
    <w:rsid w:val="00EC3B8B"/>
    <w:rsid w:val="00EC44EC"/>
    <w:rsid w:val="00EC4B42"/>
    <w:rsid w:val="00EC5515"/>
    <w:rsid w:val="00ED0A96"/>
    <w:rsid w:val="00ED1003"/>
    <w:rsid w:val="00ED184D"/>
    <w:rsid w:val="00ED28C4"/>
    <w:rsid w:val="00ED2B80"/>
    <w:rsid w:val="00ED2DA7"/>
    <w:rsid w:val="00ED39FB"/>
    <w:rsid w:val="00ED4E08"/>
    <w:rsid w:val="00ED504C"/>
    <w:rsid w:val="00ED5591"/>
    <w:rsid w:val="00ED5979"/>
    <w:rsid w:val="00ED5FAC"/>
    <w:rsid w:val="00ED6012"/>
    <w:rsid w:val="00EE246E"/>
    <w:rsid w:val="00EE3937"/>
    <w:rsid w:val="00EE443C"/>
    <w:rsid w:val="00EE4FF4"/>
    <w:rsid w:val="00EE6611"/>
    <w:rsid w:val="00EE6619"/>
    <w:rsid w:val="00EE672D"/>
    <w:rsid w:val="00EE697E"/>
    <w:rsid w:val="00EE759D"/>
    <w:rsid w:val="00EE75CF"/>
    <w:rsid w:val="00EE78FE"/>
    <w:rsid w:val="00EE7D18"/>
    <w:rsid w:val="00EF0CD4"/>
    <w:rsid w:val="00EF153C"/>
    <w:rsid w:val="00EF1D20"/>
    <w:rsid w:val="00EF233F"/>
    <w:rsid w:val="00EF2879"/>
    <w:rsid w:val="00EF3233"/>
    <w:rsid w:val="00EF4816"/>
    <w:rsid w:val="00EF4D01"/>
    <w:rsid w:val="00EF5415"/>
    <w:rsid w:val="00EF551D"/>
    <w:rsid w:val="00EF5534"/>
    <w:rsid w:val="00EF6BCC"/>
    <w:rsid w:val="00EF7010"/>
    <w:rsid w:val="00EF7B61"/>
    <w:rsid w:val="00EF7E79"/>
    <w:rsid w:val="00EF7ED3"/>
    <w:rsid w:val="00F00BAF"/>
    <w:rsid w:val="00F00DA5"/>
    <w:rsid w:val="00F00FA6"/>
    <w:rsid w:val="00F01A17"/>
    <w:rsid w:val="00F01FD5"/>
    <w:rsid w:val="00F0261D"/>
    <w:rsid w:val="00F0283B"/>
    <w:rsid w:val="00F03181"/>
    <w:rsid w:val="00F03475"/>
    <w:rsid w:val="00F03CC1"/>
    <w:rsid w:val="00F04C20"/>
    <w:rsid w:val="00F0509D"/>
    <w:rsid w:val="00F05189"/>
    <w:rsid w:val="00F05806"/>
    <w:rsid w:val="00F05AF7"/>
    <w:rsid w:val="00F06201"/>
    <w:rsid w:val="00F07431"/>
    <w:rsid w:val="00F10F85"/>
    <w:rsid w:val="00F121B0"/>
    <w:rsid w:val="00F125AF"/>
    <w:rsid w:val="00F13964"/>
    <w:rsid w:val="00F13982"/>
    <w:rsid w:val="00F14512"/>
    <w:rsid w:val="00F146CB"/>
    <w:rsid w:val="00F14A1E"/>
    <w:rsid w:val="00F1528B"/>
    <w:rsid w:val="00F15858"/>
    <w:rsid w:val="00F15B60"/>
    <w:rsid w:val="00F20709"/>
    <w:rsid w:val="00F20A2A"/>
    <w:rsid w:val="00F2110A"/>
    <w:rsid w:val="00F23B70"/>
    <w:rsid w:val="00F247A5"/>
    <w:rsid w:val="00F27632"/>
    <w:rsid w:val="00F279F1"/>
    <w:rsid w:val="00F30112"/>
    <w:rsid w:val="00F30333"/>
    <w:rsid w:val="00F3108B"/>
    <w:rsid w:val="00F32AC4"/>
    <w:rsid w:val="00F33317"/>
    <w:rsid w:val="00F335B9"/>
    <w:rsid w:val="00F34835"/>
    <w:rsid w:val="00F34F16"/>
    <w:rsid w:val="00F35634"/>
    <w:rsid w:val="00F356C0"/>
    <w:rsid w:val="00F35826"/>
    <w:rsid w:val="00F35EFA"/>
    <w:rsid w:val="00F4039D"/>
    <w:rsid w:val="00F40F9A"/>
    <w:rsid w:val="00F41822"/>
    <w:rsid w:val="00F419C8"/>
    <w:rsid w:val="00F41B7A"/>
    <w:rsid w:val="00F41F0C"/>
    <w:rsid w:val="00F429FB"/>
    <w:rsid w:val="00F42B03"/>
    <w:rsid w:val="00F42CDC"/>
    <w:rsid w:val="00F43C5C"/>
    <w:rsid w:val="00F449E2"/>
    <w:rsid w:val="00F44AC1"/>
    <w:rsid w:val="00F4646E"/>
    <w:rsid w:val="00F46AF9"/>
    <w:rsid w:val="00F47832"/>
    <w:rsid w:val="00F479C5"/>
    <w:rsid w:val="00F500E9"/>
    <w:rsid w:val="00F50BFA"/>
    <w:rsid w:val="00F50CD6"/>
    <w:rsid w:val="00F512ED"/>
    <w:rsid w:val="00F5153C"/>
    <w:rsid w:val="00F51A69"/>
    <w:rsid w:val="00F52163"/>
    <w:rsid w:val="00F52316"/>
    <w:rsid w:val="00F52C40"/>
    <w:rsid w:val="00F543E4"/>
    <w:rsid w:val="00F54EAB"/>
    <w:rsid w:val="00F55BDA"/>
    <w:rsid w:val="00F55C55"/>
    <w:rsid w:val="00F55F31"/>
    <w:rsid w:val="00F5669A"/>
    <w:rsid w:val="00F56F36"/>
    <w:rsid w:val="00F60419"/>
    <w:rsid w:val="00F62406"/>
    <w:rsid w:val="00F62714"/>
    <w:rsid w:val="00F63CEB"/>
    <w:rsid w:val="00F63F29"/>
    <w:rsid w:val="00F647DA"/>
    <w:rsid w:val="00F653A6"/>
    <w:rsid w:val="00F6548E"/>
    <w:rsid w:val="00F70B83"/>
    <w:rsid w:val="00F71158"/>
    <w:rsid w:val="00F7176F"/>
    <w:rsid w:val="00F718AA"/>
    <w:rsid w:val="00F73085"/>
    <w:rsid w:val="00F7397B"/>
    <w:rsid w:val="00F744CA"/>
    <w:rsid w:val="00F7485C"/>
    <w:rsid w:val="00F74FD8"/>
    <w:rsid w:val="00F75D09"/>
    <w:rsid w:val="00F77D25"/>
    <w:rsid w:val="00F8072E"/>
    <w:rsid w:val="00F8100F"/>
    <w:rsid w:val="00F8230B"/>
    <w:rsid w:val="00F83511"/>
    <w:rsid w:val="00F83856"/>
    <w:rsid w:val="00F842CC"/>
    <w:rsid w:val="00F84F6A"/>
    <w:rsid w:val="00F854E3"/>
    <w:rsid w:val="00F85D84"/>
    <w:rsid w:val="00F86A3A"/>
    <w:rsid w:val="00F86DBE"/>
    <w:rsid w:val="00F902AE"/>
    <w:rsid w:val="00F90A62"/>
    <w:rsid w:val="00F91551"/>
    <w:rsid w:val="00F91F76"/>
    <w:rsid w:val="00F92896"/>
    <w:rsid w:val="00F9321E"/>
    <w:rsid w:val="00F937BD"/>
    <w:rsid w:val="00F9426D"/>
    <w:rsid w:val="00F9463D"/>
    <w:rsid w:val="00F94D10"/>
    <w:rsid w:val="00F95412"/>
    <w:rsid w:val="00F95BB7"/>
    <w:rsid w:val="00F97369"/>
    <w:rsid w:val="00F978C0"/>
    <w:rsid w:val="00F979F0"/>
    <w:rsid w:val="00F97E1E"/>
    <w:rsid w:val="00F97F20"/>
    <w:rsid w:val="00FA0149"/>
    <w:rsid w:val="00FA07DE"/>
    <w:rsid w:val="00FA0CBB"/>
    <w:rsid w:val="00FA1983"/>
    <w:rsid w:val="00FA4055"/>
    <w:rsid w:val="00FA4A13"/>
    <w:rsid w:val="00FA4E22"/>
    <w:rsid w:val="00FA5783"/>
    <w:rsid w:val="00FA6CA9"/>
    <w:rsid w:val="00FB0948"/>
    <w:rsid w:val="00FB1802"/>
    <w:rsid w:val="00FB189E"/>
    <w:rsid w:val="00FB18FE"/>
    <w:rsid w:val="00FB1DEC"/>
    <w:rsid w:val="00FB3084"/>
    <w:rsid w:val="00FB39B1"/>
    <w:rsid w:val="00FB4059"/>
    <w:rsid w:val="00FB4656"/>
    <w:rsid w:val="00FB4C13"/>
    <w:rsid w:val="00FB4FB5"/>
    <w:rsid w:val="00FB50F0"/>
    <w:rsid w:val="00FB5591"/>
    <w:rsid w:val="00FB5EAA"/>
    <w:rsid w:val="00FB665E"/>
    <w:rsid w:val="00FC06E6"/>
    <w:rsid w:val="00FC0A3A"/>
    <w:rsid w:val="00FC3072"/>
    <w:rsid w:val="00FC337F"/>
    <w:rsid w:val="00FC33AF"/>
    <w:rsid w:val="00FC4AAF"/>
    <w:rsid w:val="00FC556D"/>
    <w:rsid w:val="00FC7126"/>
    <w:rsid w:val="00FC7C6E"/>
    <w:rsid w:val="00FC7FAA"/>
    <w:rsid w:val="00FD01C6"/>
    <w:rsid w:val="00FD265C"/>
    <w:rsid w:val="00FD33D4"/>
    <w:rsid w:val="00FD38DB"/>
    <w:rsid w:val="00FD3998"/>
    <w:rsid w:val="00FD42F0"/>
    <w:rsid w:val="00FD654C"/>
    <w:rsid w:val="00FD6F76"/>
    <w:rsid w:val="00FD7068"/>
    <w:rsid w:val="00FE0119"/>
    <w:rsid w:val="00FE0C90"/>
    <w:rsid w:val="00FE11C3"/>
    <w:rsid w:val="00FE194D"/>
    <w:rsid w:val="00FE4458"/>
    <w:rsid w:val="00FE48FA"/>
    <w:rsid w:val="00FE5A00"/>
    <w:rsid w:val="00FE7F1E"/>
    <w:rsid w:val="00FF0E4C"/>
    <w:rsid w:val="00FF23C8"/>
    <w:rsid w:val="00FF261B"/>
    <w:rsid w:val="00FF287E"/>
    <w:rsid w:val="00FF3AB2"/>
    <w:rsid w:val="00FF518A"/>
    <w:rsid w:val="00FF52A3"/>
    <w:rsid w:val="00FF67F0"/>
    <w:rsid w:val="00FF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CEB2CB4"/>
  <w15:chartTrackingRefBased/>
  <w15:docId w15:val="{F89FB0A8-26C2-4FDD-BB43-CDFDCDB0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sz w:val="24"/>
        <w:szCs w:val="24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691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94D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94D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6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6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6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6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6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6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62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94D"/>
    <w:rPr>
      <w:rFonts w:ascii="Calibri" w:eastAsiaTheme="majorEastAsia" w:hAnsi="Calibri" w:cstheme="majorBidi"/>
      <w:b/>
      <w:cap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194D"/>
    <w:rPr>
      <w:rFonts w:ascii="Calibri" w:eastAsiaTheme="majorEastAsia" w:hAnsi="Calibri" w:cstheme="majorBidi"/>
      <w:b/>
      <w:sz w:val="2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D562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6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6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62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62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62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62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56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D56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62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62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562D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D562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9D562D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9D56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D562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62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62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62D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9D56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D562D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D562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D562D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D562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D562D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9D562D"/>
  </w:style>
  <w:style w:type="character" w:customStyle="1" w:styleId="NoSpacingChar">
    <w:name w:val="No Spacing Char"/>
    <w:basedOn w:val="DefaultParagraphFont"/>
    <w:link w:val="NoSpacing"/>
    <w:uiPriority w:val="1"/>
    <w:rsid w:val="00EF153C"/>
  </w:style>
  <w:style w:type="paragraph" w:styleId="Header">
    <w:name w:val="header"/>
    <w:basedOn w:val="Normal"/>
    <w:link w:val="HeaderChar"/>
    <w:uiPriority w:val="99"/>
    <w:unhideWhenUsed/>
    <w:rsid w:val="00DD0D6B"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2F600F"/>
    <w:pPr>
      <w:tabs>
        <w:tab w:val="right" w:leader="dot" w:pos="9080"/>
      </w:tabs>
      <w:spacing w:after="100"/>
    </w:pPr>
    <w:rPr>
      <w:rFonts w:eastAsiaTheme="minorHAnsi" w:cstheme="minorHAnsi"/>
      <w:b/>
      <w:bCs/>
      <w:noProof/>
    </w:rPr>
  </w:style>
  <w:style w:type="character" w:customStyle="1" w:styleId="HeaderChar">
    <w:name w:val="Header Char"/>
    <w:basedOn w:val="DefaultParagraphFont"/>
    <w:link w:val="Header"/>
    <w:uiPriority w:val="99"/>
    <w:rsid w:val="00DD0D6B"/>
  </w:style>
  <w:style w:type="paragraph" w:styleId="Footer">
    <w:name w:val="footer"/>
    <w:basedOn w:val="Normal"/>
    <w:link w:val="FooterChar"/>
    <w:uiPriority w:val="99"/>
    <w:unhideWhenUsed/>
    <w:rsid w:val="00DD0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D6B"/>
  </w:style>
  <w:style w:type="paragraph" w:customStyle="1" w:styleId="Style1">
    <w:name w:val="Style1"/>
    <w:basedOn w:val="Heading1"/>
    <w:qFormat/>
    <w:rsid w:val="0077348E"/>
    <w:rPr>
      <w:rFonts w:ascii="Arial" w:hAnsi="Arial"/>
      <w:b w:val="0"/>
      <w:bCs/>
      <w:noProof/>
      <w:sz w:val="28"/>
    </w:rPr>
  </w:style>
  <w:style w:type="paragraph" w:customStyle="1" w:styleId="Style2">
    <w:name w:val="Style2"/>
    <w:basedOn w:val="Heading1"/>
    <w:next w:val="Heading2"/>
    <w:qFormat/>
    <w:rsid w:val="0077348E"/>
  </w:style>
  <w:style w:type="paragraph" w:customStyle="1" w:styleId="Style3">
    <w:name w:val="Style3"/>
    <w:basedOn w:val="Style1"/>
    <w:next w:val="Style2"/>
    <w:qFormat/>
    <w:rsid w:val="002D643E"/>
    <w:rPr>
      <w:b/>
      <w:sz w:val="24"/>
    </w:rPr>
  </w:style>
  <w:style w:type="paragraph" w:customStyle="1" w:styleId="Style4">
    <w:name w:val="Style4"/>
    <w:basedOn w:val="Style1"/>
    <w:next w:val="Style3"/>
    <w:qFormat/>
    <w:locked/>
    <w:rsid w:val="002D643E"/>
    <w:rPr>
      <w:b/>
      <w:sz w:val="22"/>
    </w:rPr>
  </w:style>
  <w:style w:type="paragraph" w:customStyle="1" w:styleId="Style5">
    <w:name w:val="Style5"/>
    <w:basedOn w:val="Style1"/>
    <w:next w:val="Style2"/>
    <w:qFormat/>
    <w:rsid w:val="002D643E"/>
    <w:rPr>
      <w:b/>
      <w:bCs w:val="0"/>
      <w:sz w:val="24"/>
    </w:rPr>
  </w:style>
  <w:style w:type="paragraph" w:customStyle="1" w:styleId="Style6">
    <w:name w:val="Style6"/>
    <w:basedOn w:val="Style2"/>
    <w:qFormat/>
    <w:rsid w:val="00FC33AF"/>
    <w:rPr>
      <w:rFonts w:ascii="Arial" w:hAnsi="Arial"/>
      <w:bCs/>
      <w:noProof/>
    </w:rPr>
  </w:style>
  <w:style w:type="paragraph" w:styleId="ListParagraph">
    <w:name w:val="List Paragraph"/>
    <w:basedOn w:val="Normal"/>
    <w:link w:val="ListParagraphChar"/>
    <w:uiPriority w:val="34"/>
    <w:qFormat/>
    <w:rsid w:val="000D5200"/>
    <w:pPr>
      <w:ind w:left="720"/>
      <w:contextualSpacing/>
    </w:pPr>
  </w:style>
  <w:style w:type="table" w:styleId="TableGrid">
    <w:name w:val="Table Grid"/>
    <w:basedOn w:val="TableNormal"/>
    <w:uiPriority w:val="39"/>
    <w:rsid w:val="00385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53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369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C54C5B"/>
    <w:pPr>
      <w:spacing w:after="0" w:line="240" w:lineRule="auto"/>
    </w:pPr>
    <w:rPr>
      <w:rFonts w:ascii="Century Gothic" w:eastAsiaTheme="minorHAnsi" w:hAnsi="Century Gothic"/>
      <w:bCs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B0E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0E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0E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0EA3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0EA3"/>
    <w:rPr>
      <w:b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0E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EA3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1A7E33"/>
  </w:style>
  <w:style w:type="character" w:customStyle="1" w:styleId="ff1e">
    <w:name w:val="ff1e"/>
    <w:basedOn w:val="DefaultParagraphFont"/>
    <w:rsid w:val="00D81AF9"/>
  </w:style>
  <w:style w:type="character" w:customStyle="1" w:styleId="ls27">
    <w:name w:val="ls27"/>
    <w:basedOn w:val="DefaultParagraphFont"/>
    <w:rsid w:val="00D81AF9"/>
  </w:style>
  <w:style w:type="paragraph" w:styleId="NormalWeb">
    <w:name w:val="Normal (Web)"/>
    <w:basedOn w:val="Normal"/>
    <w:uiPriority w:val="99"/>
    <w:unhideWhenUsed/>
    <w:rsid w:val="00D248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ZA"/>
    </w:rPr>
  </w:style>
  <w:style w:type="paragraph" w:styleId="Revision">
    <w:name w:val="Revision"/>
    <w:hidden/>
    <w:uiPriority w:val="99"/>
    <w:semiHidden/>
    <w:rsid w:val="00B66CFA"/>
    <w:pPr>
      <w:spacing w:after="0" w:line="240" w:lineRule="auto"/>
    </w:pPr>
  </w:style>
  <w:style w:type="table" w:customStyle="1" w:styleId="TableGrid2">
    <w:name w:val="Table Grid2"/>
    <w:basedOn w:val="TableNormal"/>
    <w:next w:val="TableGrid"/>
    <w:uiPriority w:val="39"/>
    <w:rsid w:val="00495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5D4C0D"/>
    <w:pPr>
      <w:spacing w:after="0" w:line="240" w:lineRule="auto"/>
    </w:pPr>
    <w:rPr>
      <w:rFonts w:asciiTheme="minorHAnsi" w:eastAsiaTheme="minorHAnsi" w:hAnsiTheme="minorHAns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1D3ACF"/>
    <w:pPr>
      <w:spacing w:after="0" w:line="240" w:lineRule="auto"/>
    </w:pPr>
    <w:rPr>
      <w:rFonts w:asciiTheme="minorHAnsi" w:eastAsiaTheme="minorHAnsi" w:hAnsiTheme="minorHAns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A1EA4"/>
    <w:pPr>
      <w:spacing w:after="100"/>
      <w:ind w:left="480"/>
    </w:pPr>
  </w:style>
  <w:style w:type="table" w:customStyle="1" w:styleId="TableGrid5">
    <w:name w:val="Table Grid5"/>
    <w:basedOn w:val="TableNormal"/>
    <w:next w:val="TableGrid"/>
    <w:uiPriority w:val="59"/>
    <w:rsid w:val="009D51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3E2A5B"/>
    <w:pPr>
      <w:spacing w:after="0" w:line="240" w:lineRule="auto"/>
    </w:pPr>
    <w:rPr>
      <w:rFonts w:asciiTheme="minorHAnsi" w:eastAsiaTheme="minorHAnsi" w:hAnsiTheme="minorHAns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03A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D259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CA60FD"/>
    <w:pPr>
      <w:spacing w:after="100"/>
      <w:ind w:left="240"/>
    </w:pPr>
  </w:style>
  <w:style w:type="table" w:customStyle="1" w:styleId="TableGrid9">
    <w:name w:val="Table Grid9"/>
    <w:basedOn w:val="TableNormal"/>
    <w:next w:val="TableGrid"/>
    <w:uiPriority w:val="39"/>
    <w:rsid w:val="00AD3F35"/>
    <w:pPr>
      <w:spacing w:after="0" w:line="240" w:lineRule="auto"/>
    </w:pPr>
    <w:rPr>
      <w:rFonts w:asciiTheme="minorHAnsi" w:eastAsiaTheme="minorHAnsi" w:hAnsi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B447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447A"/>
    <w:rPr>
      <w:rFonts w:ascii="Calibri" w:eastAsia="Calibri" w:hAnsi="Calibri" w:cs="Calibri"/>
      <w:lang w:val="en-US"/>
    </w:rPr>
  </w:style>
  <w:style w:type="table" w:customStyle="1" w:styleId="TableGrid0">
    <w:name w:val="TableGrid"/>
    <w:rsid w:val="006B447A"/>
    <w:pPr>
      <w:spacing w:after="0" w:line="240" w:lineRule="auto"/>
    </w:pPr>
    <w:rPr>
      <w:rFonts w:asciiTheme="minorHAnsi" w:hAnsiTheme="minorHAnsi"/>
      <w:sz w:val="22"/>
      <w:szCs w:val="22"/>
      <w:lang w:eastAsia="en-Z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ssessmentSheetSectionHeading">
    <w:name w:val="Assessment Sheet Section Heading"/>
    <w:basedOn w:val="Normal"/>
    <w:link w:val="AssessmentSheetSectionHeadingChar"/>
    <w:qFormat/>
    <w:rsid w:val="006B447A"/>
    <w:pPr>
      <w:spacing w:after="0"/>
      <w:contextualSpacing/>
      <w:jc w:val="center"/>
    </w:pPr>
    <w:rPr>
      <w:rFonts w:eastAsia="Times New Roman" w:cstheme="minorHAnsi"/>
      <w:b/>
      <w:lang w:val="en-GB" w:eastAsia="en-ZA"/>
    </w:rPr>
  </w:style>
  <w:style w:type="character" w:customStyle="1" w:styleId="AssessmentSheetSectionHeadingChar">
    <w:name w:val="Assessment Sheet Section Heading Char"/>
    <w:basedOn w:val="DefaultParagraphFont"/>
    <w:link w:val="AssessmentSheetSectionHeading"/>
    <w:rsid w:val="006B447A"/>
    <w:rPr>
      <w:rFonts w:asciiTheme="minorHAnsi" w:eastAsia="Times New Roman" w:hAnsiTheme="minorHAnsi" w:cstheme="minorHAnsi"/>
      <w:b/>
      <w:lang w:val="en-GB" w:eastAsia="en-ZA"/>
    </w:rPr>
  </w:style>
  <w:style w:type="paragraph" w:customStyle="1" w:styleId="AssessmentSheetSubheading">
    <w:name w:val="Assessment Sheet Subheading"/>
    <w:basedOn w:val="Normal"/>
    <w:link w:val="AssessmentSheetSubheadingChar"/>
    <w:qFormat/>
    <w:rsid w:val="006B447A"/>
    <w:pPr>
      <w:spacing w:after="0"/>
      <w:ind w:right="37"/>
      <w:contextualSpacing/>
      <w:jc w:val="center"/>
    </w:pPr>
    <w:rPr>
      <w:rFonts w:eastAsia="Times New Roman" w:cstheme="minorHAnsi"/>
      <w:b/>
      <w:sz w:val="22"/>
      <w:szCs w:val="22"/>
      <w:lang w:val="en-GB" w:eastAsia="en-ZA"/>
    </w:rPr>
  </w:style>
  <w:style w:type="character" w:customStyle="1" w:styleId="AssessmentSheetSubheadingChar">
    <w:name w:val="Assessment Sheet Subheading Char"/>
    <w:basedOn w:val="DefaultParagraphFont"/>
    <w:link w:val="AssessmentSheetSubheading"/>
    <w:rsid w:val="006B447A"/>
    <w:rPr>
      <w:rFonts w:asciiTheme="minorHAnsi" w:eastAsia="Times New Roman" w:hAnsiTheme="minorHAnsi" w:cstheme="minorHAnsi"/>
      <w:b/>
      <w:sz w:val="22"/>
      <w:szCs w:val="22"/>
      <w:lang w:val="en-GB" w:eastAsia="en-ZA"/>
    </w:rPr>
  </w:style>
  <w:style w:type="table" w:customStyle="1" w:styleId="TableGrid11">
    <w:name w:val="Table Grid11"/>
    <w:basedOn w:val="TableNormal"/>
    <w:next w:val="TableGrid"/>
    <w:uiPriority w:val="39"/>
    <w:rsid w:val="002F47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7397B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sz w:val="22"/>
      <w:szCs w:val="22"/>
      <w:lang w:val="en-US"/>
    </w:rPr>
  </w:style>
  <w:style w:type="character" w:customStyle="1" w:styleId="ui-provider">
    <w:name w:val="ui-provider"/>
    <w:basedOn w:val="DefaultParagraphFont"/>
    <w:rsid w:val="00A7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4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22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8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508467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5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0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03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5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1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4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3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5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6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4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40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168927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8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822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9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2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98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9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7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064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94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56273">
                  <w:marLeft w:val="0"/>
                  <w:marRight w:val="0"/>
                  <w:marTop w:val="0"/>
                  <w:marBottom w:val="1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8789">
                  <w:marLeft w:val="-1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66497">
                  <w:marLeft w:val="0"/>
                  <w:marRight w:val="0"/>
                  <w:marTop w:val="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69015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37884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07459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0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344253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745154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8881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47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56797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446524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4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726943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794602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06774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110380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3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441136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7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115524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149905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83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196517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229603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600445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1748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9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504362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534125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913643">
                  <w:marLeft w:val="0"/>
                  <w:marRight w:val="0"/>
                  <w:marTop w:val="0"/>
                  <w:marBottom w:val="23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24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386639">
                  <w:marLeft w:val="0"/>
                  <w:marRight w:val="0"/>
                  <w:marTop w:val="4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03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ctutraining.ac.za/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C\OneDrive%20-%20CTU%20Training%20Solutions%20(PTY)%20Ltd\Documents\2021_Templates\Template%20New%20Guides_Nov%20202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F5522B97F5644A6B766B0E728C6B3" ma:contentTypeVersion="11" ma:contentTypeDescription="Create a new document." ma:contentTypeScope="" ma:versionID="c4cb6a3a08e066bac9575325887eeccd">
  <xsd:schema xmlns:xsd="http://www.w3.org/2001/XMLSchema" xmlns:xs="http://www.w3.org/2001/XMLSchema" xmlns:p="http://schemas.microsoft.com/office/2006/metadata/properties" xmlns:ns2="d9e933b2-d1bf-43a0-a8d9-828ebb768c4f" xmlns:ns3="1343ff55-8294-42aa-a2d2-49253533b1ad" targetNamespace="http://schemas.microsoft.com/office/2006/metadata/properties" ma:root="true" ma:fieldsID="716d58da557e3a0c2bbe682382e5e132" ns2:_="" ns3:_="">
    <xsd:import namespace="d9e933b2-d1bf-43a0-a8d9-828ebb768c4f"/>
    <xsd:import namespace="1343ff55-8294-42aa-a2d2-49253533b1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e933b2-d1bf-43a0-a8d9-828ebb768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8659fb2-b048-4a03-9597-72c8c0ef97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43ff55-8294-42aa-a2d2-49253533b1a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fb36497-24ae-4069-adde-bfc2ee24eda0}" ma:internalName="TaxCatchAll" ma:showField="CatchAllData" ma:web="1343ff55-8294-42aa-a2d2-49253533b1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9e933b2-d1bf-43a0-a8d9-828ebb768c4f">
      <Terms xmlns="http://schemas.microsoft.com/office/infopath/2007/PartnerControls"/>
    </lcf76f155ced4ddcb4097134ff3c332f>
    <TaxCatchAll xmlns="1343ff55-8294-42aa-a2d2-49253533b1a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03FE9-01E1-4A59-8B90-5CAA8AC3225A}"/>
</file>

<file path=customXml/itemProps2.xml><?xml version="1.0" encoding="utf-8"?>
<ds:datastoreItem xmlns:ds="http://schemas.openxmlformats.org/officeDocument/2006/customXml" ds:itemID="{D8E70AB9-72F1-4DC9-AE0E-32D5F08EA1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2D40C0-1B66-4B38-8DA3-CAAD2BE54191}">
  <ds:schemaRefs>
    <ds:schemaRef ds:uri="http://schemas.microsoft.com/office/2006/metadata/properties"/>
    <ds:schemaRef ds:uri="http://schemas.microsoft.com/office/infopath/2007/PartnerControls"/>
    <ds:schemaRef ds:uri="6100e556-b4c5-4366-891b-2a4ca36693d4"/>
  </ds:schemaRefs>
</ds:datastoreItem>
</file>

<file path=customXml/itemProps4.xml><?xml version="1.0" encoding="utf-8"?>
<ds:datastoreItem xmlns:ds="http://schemas.openxmlformats.org/officeDocument/2006/customXml" ds:itemID="{636AAA8B-5D42-4D8C-A45E-3E50D7F60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New Guides_Nov 2021</Template>
  <TotalTime>2</TotalTime>
  <Pages>7</Pages>
  <Words>498</Words>
  <Characters>2970</Characters>
  <Application>Microsoft Office Word</Application>
  <DocSecurity>0</DocSecurity>
  <Lines>156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LUSUKAMA SELEMANI</dc:creator>
  <cp:keywords/>
  <dc:description/>
  <cp:lastModifiedBy>Lusukama Selemani</cp:lastModifiedBy>
  <cp:revision>2</cp:revision>
  <cp:lastPrinted>2025-07-15T11:40:00Z</cp:lastPrinted>
  <dcterms:created xsi:type="dcterms:W3CDTF">2025-10-16T09:32:00Z</dcterms:created>
  <dcterms:modified xsi:type="dcterms:W3CDTF">2025-10-16T09:32:00Z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0x0101000E4F5522B97F5644A6B766B0E728C6B3</vt:lpwstr>
  </property>
  <property fmtid="{D5CDD505-2E9C-101B-9397-08002B2CF9AE}" pid="3" name="GrammarlyDocumentId">
    <vt:lpwstr>d177d880879ae2e576cd09eaf8886a004ceaac601dda7a92791925ce12d3b4da</vt:lpwstr>
  </property>
</Properties>
</file>